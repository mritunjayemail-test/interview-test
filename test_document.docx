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7C0786" w14:textId="3C79271E" w:rsidR="00022864" w:rsidRPr="00D513DC" w:rsidRDefault="00022864" w:rsidP="00E61A65">
      <w:pPr>
        <w:pStyle w:val="Dates"/>
        <w:numPr>
          <w:ilvl w:val="0"/>
          <w:numId w:val="45"/>
        </w:numPr>
        <w:rPr>
          <w:rFonts w:ascii="Verdana" w:hAnsi="Verdana" w:cstheme="minorHAnsi"/>
          <w:color w:val="000000" w:themeColor="text1"/>
          <w:sz w:val="20"/>
        </w:rPr>
      </w:pPr>
      <w:r w:rsidRPr="00D513DC">
        <w:rPr>
          <w:rFonts w:ascii="Verdana" w:hAnsi="Verdana" w:cstheme="minorHAnsi"/>
          <w:color w:val="000000" w:themeColor="text1"/>
          <w:sz w:val="20"/>
        </w:rPr>
        <w:t xml:space="preserve">What is constructor overloading? Can constructors be overloaded in a derived class? </w:t>
      </w:r>
    </w:p>
    <w:p w14:paraId="74B8C15E" w14:textId="556D22A3" w:rsidR="00022864" w:rsidRPr="00D513DC" w:rsidRDefault="00022864" w:rsidP="00E61A65">
      <w:pPr>
        <w:pStyle w:val="Dates"/>
        <w:ind w:left="720"/>
        <w:rPr>
          <w:rFonts w:ascii="Verdana" w:hAnsi="Verdana" w:cstheme="minorHAnsi"/>
          <w:color w:val="000000" w:themeColor="text1"/>
          <w:sz w:val="20"/>
        </w:rPr>
      </w:pPr>
    </w:p>
    <w:p w14:paraId="56D6AA58" w14:textId="217FE24E" w:rsidR="00022864" w:rsidRPr="00D513DC" w:rsidRDefault="00BB2DBE" w:rsidP="00E61A65">
      <w:pPr>
        <w:pStyle w:val="Dates"/>
        <w:ind w:left="720"/>
        <w:rPr>
          <w:rFonts w:ascii="Verdana" w:hAnsi="Verdana" w:cstheme="minorHAnsi"/>
          <w:b w:val="0"/>
          <w:color w:val="000000" w:themeColor="text1"/>
          <w:sz w:val="20"/>
        </w:rPr>
      </w:pPr>
      <w:r w:rsidRPr="00D513DC">
        <w:rPr>
          <w:rFonts w:ascii="Verdana" w:hAnsi="Verdana" w:cstheme="minorHAnsi"/>
          <w:b w:val="0"/>
          <w:color w:val="000000" w:themeColor="text1"/>
          <w:sz w:val="20"/>
        </w:rPr>
        <w:t>Answer:</w:t>
      </w:r>
      <w:r w:rsidR="00563450" w:rsidRPr="00D513DC">
        <w:rPr>
          <w:rFonts w:ascii="Verdana" w:hAnsi="Verdana" w:cstheme="minorHAnsi"/>
          <w:b w:val="0"/>
          <w:color w:val="000000" w:themeColor="text1"/>
          <w:sz w:val="20"/>
        </w:rPr>
        <w:t xml:space="preserve">  </w:t>
      </w:r>
    </w:p>
    <w:p w14:paraId="52CDA14F" w14:textId="35B22A04" w:rsidR="00022864" w:rsidRPr="00D513DC" w:rsidRDefault="00022864" w:rsidP="00E61A65">
      <w:pPr>
        <w:pStyle w:val="Dates"/>
        <w:ind w:left="720"/>
        <w:rPr>
          <w:rFonts w:ascii="Verdana" w:hAnsi="Verdana" w:cstheme="minorHAnsi"/>
          <w:b w:val="0"/>
          <w:color w:val="000000" w:themeColor="text1"/>
          <w:sz w:val="20"/>
        </w:rPr>
      </w:pPr>
    </w:p>
    <w:p w14:paraId="4FCF2649" w14:textId="70CC2C4B" w:rsidR="00507440" w:rsidRPr="00D513DC" w:rsidRDefault="00507440" w:rsidP="00E61A65">
      <w:pPr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  <w:r w:rsidRPr="00D513DC">
        <w:rPr>
          <w:rFonts w:ascii="Verdana" w:hAnsi="Verdana" w:cstheme="minorHAnsi"/>
          <w:color w:val="000000" w:themeColor="text1"/>
          <w:sz w:val="20"/>
          <w:szCs w:val="20"/>
          <w:shd w:val="clear" w:color="auto" w:fill="FFFFFF"/>
        </w:rPr>
        <w:t>Constructor overloading is mechanism of having more than one constructor with different parameters list, in such a way so that each constructor performs a different task.</w:t>
      </w:r>
    </w:p>
    <w:p w14:paraId="7DE7AC5F" w14:textId="1415A32A" w:rsidR="00507440" w:rsidRPr="00D513DC" w:rsidRDefault="00507440" w:rsidP="00E61A65">
      <w:pPr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0F02BEE3" w14:textId="21DFCF86" w:rsidR="00022864" w:rsidRPr="00D513DC" w:rsidRDefault="00D27A80" w:rsidP="00E61A65">
      <w:pPr>
        <w:pStyle w:val="Dates"/>
        <w:ind w:left="720"/>
        <w:rPr>
          <w:rFonts w:ascii="Verdana" w:hAnsi="Verdana" w:cstheme="minorHAnsi"/>
          <w:b w:val="0"/>
          <w:color w:val="000000" w:themeColor="text1"/>
          <w:sz w:val="20"/>
        </w:rPr>
      </w:pPr>
      <w:r w:rsidRPr="00D513DC">
        <w:rPr>
          <w:rFonts w:ascii="Verdana" w:hAnsi="Verdana" w:cstheme="minorHAnsi"/>
          <w:b w:val="0"/>
          <w:noProof/>
          <w:color w:val="000000" w:themeColor="text1"/>
          <w:sz w:val="20"/>
        </w:rPr>
        <w:drawing>
          <wp:inline distT="0" distB="0" distL="0" distR="0" wp14:anchorId="22291768" wp14:editId="6D9BD676">
            <wp:extent cx="2071060" cy="269935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0797" cy="271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80B2" w14:textId="1B2F571D" w:rsidR="00D27A80" w:rsidRPr="00D513DC" w:rsidRDefault="00D27A80" w:rsidP="00E61A65">
      <w:pPr>
        <w:ind w:left="720"/>
        <w:rPr>
          <w:rFonts w:ascii="Verdana" w:hAnsi="Verdana"/>
          <w:color w:val="000000" w:themeColor="text1"/>
          <w:sz w:val="20"/>
          <w:szCs w:val="20"/>
        </w:rPr>
      </w:pPr>
      <w:r w:rsidRPr="00D513DC">
        <w:rPr>
          <w:rFonts w:ascii="Verdana" w:hAnsi="Verdana" w:cs="Arial"/>
          <w:color w:val="000000" w:themeColor="text1"/>
          <w:sz w:val="20"/>
          <w:szCs w:val="20"/>
          <w:shd w:val="clear" w:color="auto" w:fill="FFFFFF"/>
        </w:rPr>
        <w:t>The</w:t>
      </w:r>
      <w:r w:rsidRPr="00D513DC">
        <w:rPr>
          <w:rStyle w:val="apple-converted-space"/>
          <w:rFonts w:ascii="Verdana" w:hAnsi="Verdana" w:cs="Arial"/>
          <w:color w:val="000000" w:themeColor="text1"/>
          <w:sz w:val="20"/>
          <w:szCs w:val="20"/>
          <w:shd w:val="clear" w:color="auto" w:fill="FFFFFF"/>
        </w:rPr>
        <w:t> </w:t>
      </w:r>
      <w:r w:rsidRPr="00D513DC">
        <w:rPr>
          <w:rFonts w:ascii="Verdana" w:hAnsi="Verdana" w:cs="Arial"/>
          <w:bCs/>
          <w:color w:val="000000" w:themeColor="text1"/>
          <w:sz w:val="20"/>
          <w:szCs w:val="20"/>
        </w:rPr>
        <w:t>constructor</w:t>
      </w:r>
      <w:r w:rsidRPr="00D513DC">
        <w:rPr>
          <w:rStyle w:val="apple-converted-space"/>
          <w:rFonts w:ascii="Verdana" w:hAnsi="Verdana" w:cs="Arial"/>
          <w:color w:val="000000" w:themeColor="text1"/>
          <w:sz w:val="20"/>
          <w:szCs w:val="20"/>
          <w:shd w:val="clear" w:color="auto" w:fill="FFFFFF"/>
        </w:rPr>
        <w:t> </w:t>
      </w:r>
      <w:r w:rsidRPr="00D513DC">
        <w:rPr>
          <w:rFonts w:ascii="Verdana" w:hAnsi="Verdana" w:cs="Arial"/>
          <w:color w:val="000000" w:themeColor="text1"/>
          <w:sz w:val="20"/>
          <w:szCs w:val="20"/>
          <w:shd w:val="clear" w:color="auto" w:fill="FFFFFF"/>
        </w:rPr>
        <w:t>must be having the same name as that of a</w:t>
      </w:r>
      <w:r w:rsidRPr="00D513DC">
        <w:rPr>
          <w:rStyle w:val="apple-converted-space"/>
          <w:rFonts w:ascii="Verdana" w:hAnsi="Verdana" w:cs="Arial"/>
          <w:color w:val="000000" w:themeColor="text1"/>
          <w:sz w:val="20"/>
          <w:szCs w:val="20"/>
          <w:shd w:val="clear" w:color="auto" w:fill="FFFFFF"/>
        </w:rPr>
        <w:t> </w:t>
      </w:r>
      <w:r w:rsidRPr="00D513DC">
        <w:rPr>
          <w:rFonts w:ascii="Verdana" w:hAnsi="Verdana" w:cs="Arial"/>
          <w:bCs/>
          <w:color w:val="000000" w:themeColor="text1"/>
          <w:sz w:val="20"/>
          <w:szCs w:val="20"/>
        </w:rPr>
        <w:t>class</w:t>
      </w:r>
      <w:r w:rsidRPr="00D513DC">
        <w:rPr>
          <w:rFonts w:ascii="Verdana" w:hAnsi="Verdana" w:cs="Arial"/>
          <w:color w:val="000000" w:themeColor="text1"/>
          <w:sz w:val="20"/>
          <w:szCs w:val="20"/>
          <w:shd w:val="clear" w:color="auto" w:fill="FFFFFF"/>
        </w:rPr>
        <w:t>. Hence a</w:t>
      </w:r>
      <w:r w:rsidRPr="00D513DC">
        <w:rPr>
          <w:rStyle w:val="apple-converted-space"/>
          <w:rFonts w:ascii="Verdana" w:hAnsi="Verdana" w:cs="Arial"/>
          <w:color w:val="000000" w:themeColor="text1"/>
          <w:sz w:val="20"/>
          <w:szCs w:val="20"/>
          <w:shd w:val="clear" w:color="auto" w:fill="FFFFFF"/>
        </w:rPr>
        <w:t> </w:t>
      </w:r>
      <w:r w:rsidRPr="00D513DC">
        <w:rPr>
          <w:rFonts w:ascii="Verdana" w:hAnsi="Verdana" w:cs="Arial"/>
          <w:bCs/>
          <w:color w:val="000000" w:themeColor="text1"/>
          <w:sz w:val="20"/>
          <w:szCs w:val="20"/>
        </w:rPr>
        <w:t>constructor</w:t>
      </w:r>
      <w:r w:rsidRPr="00D513DC">
        <w:rPr>
          <w:rStyle w:val="apple-converted-space"/>
          <w:rFonts w:ascii="Verdana" w:hAnsi="Verdana" w:cs="Arial"/>
          <w:color w:val="000000" w:themeColor="text1"/>
          <w:sz w:val="20"/>
          <w:szCs w:val="20"/>
          <w:shd w:val="clear" w:color="auto" w:fill="FFFFFF"/>
        </w:rPr>
        <w:t> </w:t>
      </w:r>
      <w:r w:rsidRPr="00D513DC">
        <w:rPr>
          <w:rFonts w:ascii="Verdana" w:hAnsi="Verdana" w:cs="Arial"/>
          <w:color w:val="000000" w:themeColor="text1"/>
          <w:sz w:val="20"/>
          <w:szCs w:val="20"/>
          <w:shd w:val="clear" w:color="auto" w:fill="FFFFFF"/>
        </w:rPr>
        <w:t>of one</w:t>
      </w:r>
      <w:r w:rsidRPr="00D513DC">
        <w:rPr>
          <w:rStyle w:val="apple-converted-space"/>
          <w:rFonts w:ascii="Verdana" w:hAnsi="Verdana" w:cs="Arial"/>
          <w:color w:val="000000" w:themeColor="text1"/>
          <w:sz w:val="20"/>
          <w:szCs w:val="20"/>
          <w:shd w:val="clear" w:color="auto" w:fill="FFFFFF"/>
        </w:rPr>
        <w:t> </w:t>
      </w:r>
      <w:r w:rsidRPr="00D513DC">
        <w:rPr>
          <w:rFonts w:ascii="Verdana" w:hAnsi="Verdana" w:cs="Arial"/>
          <w:bCs/>
          <w:color w:val="000000" w:themeColor="text1"/>
          <w:sz w:val="20"/>
          <w:szCs w:val="20"/>
        </w:rPr>
        <w:t>class can</w:t>
      </w:r>
      <w:r w:rsidRPr="00D513DC">
        <w:rPr>
          <w:rFonts w:ascii="Verdana" w:hAnsi="Verdana" w:cs="Arial"/>
          <w:color w:val="000000" w:themeColor="text1"/>
          <w:sz w:val="20"/>
          <w:szCs w:val="20"/>
          <w:shd w:val="clear" w:color="auto" w:fill="FFFFFF"/>
        </w:rPr>
        <w:t>'t even be defined in another(derived)</w:t>
      </w:r>
      <w:r w:rsidRPr="00D513DC">
        <w:rPr>
          <w:rStyle w:val="apple-converted-space"/>
          <w:rFonts w:ascii="Verdana" w:hAnsi="Verdana" w:cs="Arial"/>
          <w:color w:val="000000" w:themeColor="text1"/>
          <w:sz w:val="20"/>
          <w:szCs w:val="20"/>
          <w:shd w:val="clear" w:color="auto" w:fill="FFFFFF"/>
        </w:rPr>
        <w:t> </w:t>
      </w:r>
      <w:r w:rsidRPr="00D513DC">
        <w:rPr>
          <w:rFonts w:ascii="Verdana" w:hAnsi="Verdana" w:cs="Arial"/>
          <w:bCs/>
          <w:color w:val="000000" w:themeColor="text1"/>
          <w:sz w:val="20"/>
          <w:szCs w:val="20"/>
        </w:rPr>
        <w:t>class</w:t>
      </w:r>
      <w:r w:rsidRPr="00D513DC">
        <w:rPr>
          <w:rFonts w:ascii="Verdana" w:hAnsi="Verdana" w:cs="Arial"/>
          <w:color w:val="000000" w:themeColor="text1"/>
          <w:sz w:val="20"/>
          <w:szCs w:val="20"/>
          <w:shd w:val="clear" w:color="auto" w:fill="FFFFFF"/>
        </w:rPr>
        <w:t>. Since the</w:t>
      </w:r>
      <w:r w:rsidRPr="00D513DC">
        <w:rPr>
          <w:rStyle w:val="apple-converted-space"/>
          <w:rFonts w:ascii="Verdana" w:hAnsi="Verdana" w:cs="Arial"/>
          <w:color w:val="000000" w:themeColor="text1"/>
          <w:sz w:val="20"/>
          <w:szCs w:val="20"/>
          <w:shd w:val="clear" w:color="auto" w:fill="FFFFFF"/>
        </w:rPr>
        <w:t> </w:t>
      </w:r>
      <w:r w:rsidRPr="00D513DC">
        <w:rPr>
          <w:rFonts w:ascii="Verdana" w:hAnsi="Verdana" w:cs="Arial"/>
          <w:bCs/>
          <w:color w:val="000000" w:themeColor="text1"/>
          <w:sz w:val="20"/>
          <w:szCs w:val="20"/>
        </w:rPr>
        <w:t>constructors can</w:t>
      </w:r>
      <w:r w:rsidRPr="00D513DC">
        <w:rPr>
          <w:rFonts w:ascii="Verdana" w:hAnsi="Verdana" w:cs="Arial"/>
          <w:color w:val="000000" w:themeColor="text1"/>
          <w:sz w:val="20"/>
          <w:szCs w:val="20"/>
          <w:shd w:val="clear" w:color="auto" w:fill="FFFFFF"/>
        </w:rPr>
        <w:t>'t be defined in</w:t>
      </w:r>
      <w:r w:rsidRPr="00D513DC">
        <w:rPr>
          <w:rStyle w:val="apple-converted-space"/>
          <w:rFonts w:ascii="Verdana" w:hAnsi="Verdana" w:cs="Arial"/>
          <w:color w:val="000000" w:themeColor="text1"/>
          <w:sz w:val="20"/>
          <w:szCs w:val="20"/>
          <w:shd w:val="clear" w:color="auto" w:fill="FFFFFF"/>
        </w:rPr>
        <w:t> </w:t>
      </w:r>
      <w:r w:rsidRPr="00D513DC">
        <w:rPr>
          <w:rFonts w:ascii="Verdana" w:hAnsi="Verdana" w:cs="Arial"/>
          <w:bCs/>
          <w:color w:val="000000" w:themeColor="text1"/>
          <w:sz w:val="20"/>
          <w:szCs w:val="20"/>
        </w:rPr>
        <w:t>derived class</w:t>
      </w:r>
      <w:r w:rsidRPr="00D513DC">
        <w:rPr>
          <w:rFonts w:ascii="Verdana" w:hAnsi="Verdana" w:cs="Arial"/>
          <w:color w:val="000000" w:themeColor="text1"/>
          <w:sz w:val="20"/>
          <w:szCs w:val="20"/>
          <w:shd w:val="clear" w:color="auto" w:fill="FFFFFF"/>
        </w:rPr>
        <w:t>, it</w:t>
      </w:r>
      <w:r w:rsidRPr="00D513DC">
        <w:rPr>
          <w:rStyle w:val="apple-converted-space"/>
          <w:rFonts w:ascii="Verdana" w:hAnsi="Verdana" w:cs="Arial"/>
          <w:color w:val="000000" w:themeColor="text1"/>
          <w:sz w:val="20"/>
          <w:szCs w:val="20"/>
          <w:shd w:val="clear" w:color="auto" w:fill="FFFFFF"/>
        </w:rPr>
        <w:t> </w:t>
      </w:r>
      <w:r w:rsidRPr="00D513DC">
        <w:rPr>
          <w:rFonts w:ascii="Verdana" w:hAnsi="Verdana" w:cs="Arial"/>
          <w:bCs/>
          <w:color w:val="000000" w:themeColor="text1"/>
          <w:sz w:val="20"/>
          <w:szCs w:val="20"/>
        </w:rPr>
        <w:t>can</w:t>
      </w:r>
      <w:r w:rsidRPr="00D513DC">
        <w:rPr>
          <w:rFonts w:ascii="Verdana" w:hAnsi="Verdana" w:cs="Arial"/>
          <w:color w:val="000000" w:themeColor="text1"/>
          <w:sz w:val="20"/>
          <w:szCs w:val="20"/>
          <w:shd w:val="clear" w:color="auto" w:fill="FFFFFF"/>
        </w:rPr>
        <w:t>'t be</w:t>
      </w:r>
      <w:r w:rsidRPr="00D513DC">
        <w:rPr>
          <w:rStyle w:val="apple-converted-space"/>
          <w:rFonts w:ascii="Verdana" w:hAnsi="Verdana" w:cs="Arial"/>
          <w:color w:val="000000" w:themeColor="text1"/>
          <w:sz w:val="20"/>
          <w:szCs w:val="20"/>
          <w:shd w:val="clear" w:color="auto" w:fill="FFFFFF"/>
        </w:rPr>
        <w:t> </w:t>
      </w:r>
      <w:r w:rsidRPr="00D513DC">
        <w:rPr>
          <w:rFonts w:ascii="Verdana" w:hAnsi="Verdana" w:cs="Arial"/>
          <w:bCs/>
          <w:color w:val="000000" w:themeColor="text1"/>
          <w:sz w:val="20"/>
          <w:szCs w:val="20"/>
        </w:rPr>
        <w:t>overloaded</w:t>
      </w:r>
      <w:r w:rsidRPr="00D513DC">
        <w:rPr>
          <w:rStyle w:val="apple-converted-space"/>
          <w:rFonts w:ascii="Verdana" w:hAnsi="Verdana" w:cs="Arial"/>
          <w:color w:val="000000" w:themeColor="text1"/>
          <w:sz w:val="20"/>
          <w:szCs w:val="20"/>
          <w:shd w:val="clear" w:color="auto" w:fill="FFFFFF"/>
        </w:rPr>
        <w:t> </w:t>
      </w:r>
      <w:r w:rsidRPr="00D513DC">
        <w:rPr>
          <w:rFonts w:ascii="Verdana" w:hAnsi="Verdana" w:cs="Arial"/>
          <w:color w:val="000000" w:themeColor="text1"/>
          <w:sz w:val="20"/>
          <w:szCs w:val="20"/>
          <w:shd w:val="clear" w:color="auto" w:fill="FFFFFF"/>
        </w:rPr>
        <w:t>too, in</w:t>
      </w:r>
      <w:r w:rsidRPr="00D513DC">
        <w:rPr>
          <w:rStyle w:val="apple-converted-space"/>
          <w:rFonts w:ascii="Verdana" w:hAnsi="Verdana" w:cs="Arial"/>
          <w:color w:val="000000" w:themeColor="text1"/>
          <w:sz w:val="20"/>
          <w:szCs w:val="20"/>
          <w:shd w:val="clear" w:color="auto" w:fill="FFFFFF"/>
        </w:rPr>
        <w:t> </w:t>
      </w:r>
      <w:r w:rsidRPr="00D513DC">
        <w:rPr>
          <w:rFonts w:ascii="Verdana" w:hAnsi="Verdana" w:cs="Arial"/>
          <w:bCs/>
          <w:color w:val="000000" w:themeColor="text1"/>
          <w:sz w:val="20"/>
          <w:szCs w:val="20"/>
        </w:rPr>
        <w:t>derived class</w:t>
      </w:r>
      <w:r w:rsidRPr="00D513DC">
        <w:rPr>
          <w:rFonts w:ascii="Verdana" w:hAnsi="Verdana" w:cs="Arial"/>
          <w:color w:val="000000" w:themeColor="text1"/>
          <w:sz w:val="20"/>
          <w:szCs w:val="20"/>
          <w:shd w:val="clear" w:color="auto" w:fill="FFFFFF"/>
        </w:rPr>
        <w:t>.</w:t>
      </w:r>
    </w:p>
    <w:p w14:paraId="7BF735C3" w14:textId="55D67818" w:rsidR="00022864" w:rsidRPr="00D513DC" w:rsidRDefault="00022864" w:rsidP="00E61A65">
      <w:pPr>
        <w:pStyle w:val="Dates"/>
        <w:ind w:left="720"/>
        <w:rPr>
          <w:rFonts w:ascii="Verdana" w:hAnsi="Verdana" w:cstheme="minorHAnsi"/>
          <w:color w:val="000000" w:themeColor="text1"/>
          <w:sz w:val="20"/>
        </w:rPr>
      </w:pPr>
    </w:p>
    <w:p w14:paraId="1FCA0D1C" w14:textId="77777777" w:rsidR="00022864" w:rsidRPr="00D513DC" w:rsidRDefault="00022864" w:rsidP="00E61A65">
      <w:pPr>
        <w:pStyle w:val="Dates"/>
        <w:ind w:left="720"/>
        <w:rPr>
          <w:rFonts w:ascii="Verdana" w:hAnsi="Verdana" w:cstheme="minorHAnsi"/>
          <w:color w:val="000000" w:themeColor="text1"/>
          <w:sz w:val="20"/>
        </w:rPr>
      </w:pPr>
    </w:p>
    <w:p w14:paraId="0F398AFB" w14:textId="6A8D8178" w:rsidR="00022864" w:rsidRPr="009718C3" w:rsidRDefault="00022864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b/>
          <w:color w:val="000000" w:themeColor="text1"/>
          <w:sz w:val="20"/>
          <w:szCs w:val="20"/>
        </w:rPr>
      </w:pPr>
      <w:r w:rsidRPr="009718C3">
        <w:rPr>
          <w:rFonts w:ascii="Verdana" w:hAnsi="Verdana" w:cstheme="minorHAnsi"/>
          <w:b/>
          <w:color w:val="000000" w:themeColor="text1"/>
          <w:sz w:val="20"/>
          <w:szCs w:val="20"/>
        </w:rPr>
        <w:t xml:space="preserve">2)  What is a templated class? How is it different from function overloading? </w:t>
      </w:r>
    </w:p>
    <w:p w14:paraId="6741FC53" w14:textId="21283889" w:rsidR="00E21370" w:rsidRPr="00D513DC" w:rsidRDefault="00D95B08" w:rsidP="00E61A65">
      <w:pPr>
        <w:ind w:left="720"/>
        <w:rPr>
          <w:rFonts w:ascii="Verdana" w:hAnsi="Verdana"/>
          <w:color w:val="000000" w:themeColor="text1"/>
          <w:sz w:val="20"/>
          <w:szCs w:val="20"/>
        </w:rPr>
      </w:pPr>
      <w:r w:rsidRPr="00D513DC">
        <w:rPr>
          <w:rFonts w:ascii="Verdana" w:hAnsi="Verdana"/>
          <w:color w:val="000000" w:themeColor="text1"/>
          <w:sz w:val="20"/>
          <w:szCs w:val="20"/>
        </w:rPr>
        <w:t xml:space="preserve">Templated </w:t>
      </w:r>
      <w:r w:rsidRPr="00D513DC"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  <w:t xml:space="preserve">classes more abstract by letting you define the behavior of the class without actually knowing what datatype will be handled by the operations of the class. </w:t>
      </w:r>
      <w:r w:rsidR="00E21370" w:rsidRPr="00D513DC"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  <w:t>Templates can be used in conjunction with abstract datatypes in order to allow them to handle any type of data. For example, you could make a templated Vehicle class that can handle a Vehicle of any type i.e. 2-wheeler or 4-wheeler vehicle, rather than having to create a vehicle class for every different datatype for which you want the vehicle to function. The ability to have a single class that can handle several different datatypes means the code is easier to maintain, and it makes classes more reusable.</w:t>
      </w:r>
    </w:p>
    <w:p w14:paraId="08DAF42A" w14:textId="20E7EE77" w:rsidR="00D95B08" w:rsidRDefault="00D95B08" w:rsidP="00E61A65">
      <w:pPr>
        <w:ind w:left="720"/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</w:pPr>
    </w:p>
    <w:p w14:paraId="7CB41E79" w14:textId="464832D9" w:rsidR="000C1B2F" w:rsidRDefault="000C1B2F" w:rsidP="00E61A65">
      <w:pPr>
        <w:ind w:left="720"/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</w:pPr>
    </w:p>
    <w:p w14:paraId="5AD39BB4" w14:textId="03091F50" w:rsidR="000C1B2F" w:rsidRDefault="000C1B2F" w:rsidP="00E61A65">
      <w:pPr>
        <w:ind w:left="720"/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</w:pPr>
    </w:p>
    <w:p w14:paraId="1002E827" w14:textId="5A90DA77" w:rsidR="000C1B2F" w:rsidRDefault="000C1B2F" w:rsidP="00E61A65">
      <w:pPr>
        <w:ind w:left="720"/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</w:pPr>
    </w:p>
    <w:p w14:paraId="0219DDDA" w14:textId="3560A6C6" w:rsidR="000C1B2F" w:rsidRDefault="000C1B2F" w:rsidP="00E61A65">
      <w:pPr>
        <w:ind w:left="720"/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</w:pPr>
    </w:p>
    <w:p w14:paraId="57EAC4B6" w14:textId="64894F3C" w:rsidR="000C1B2F" w:rsidRDefault="000C1B2F" w:rsidP="00E61A65">
      <w:pPr>
        <w:ind w:left="720"/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</w:pPr>
    </w:p>
    <w:p w14:paraId="02B197D4" w14:textId="721A4A1F" w:rsidR="000C1B2F" w:rsidRDefault="000C1B2F" w:rsidP="00E61A65">
      <w:pPr>
        <w:ind w:left="720"/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</w:pPr>
    </w:p>
    <w:p w14:paraId="759A8A9C" w14:textId="44C48379" w:rsidR="000C1B2F" w:rsidRDefault="000C1B2F" w:rsidP="00E61A65">
      <w:pPr>
        <w:ind w:left="720"/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</w:pPr>
    </w:p>
    <w:p w14:paraId="41F49C16" w14:textId="6014DDBE" w:rsidR="000C1B2F" w:rsidRDefault="000C1B2F" w:rsidP="00E61A65">
      <w:pPr>
        <w:ind w:left="720"/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</w:pPr>
    </w:p>
    <w:p w14:paraId="1B8BB57E" w14:textId="59BE52BA" w:rsidR="000C1B2F" w:rsidRDefault="000C1B2F" w:rsidP="00E61A65">
      <w:pPr>
        <w:ind w:left="720"/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</w:pPr>
    </w:p>
    <w:p w14:paraId="75788CFF" w14:textId="2CC61444" w:rsidR="000C1B2F" w:rsidRDefault="000C1B2F" w:rsidP="00E61A65">
      <w:pPr>
        <w:ind w:left="720"/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</w:pPr>
    </w:p>
    <w:p w14:paraId="46043178" w14:textId="29EAAE59" w:rsidR="000C1B2F" w:rsidRDefault="000C1B2F" w:rsidP="00E61A65">
      <w:pPr>
        <w:ind w:left="720"/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</w:pPr>
    </w:p>
    <w:p w14:paraId="2B2F596F" w14:textId="5286CDA4" w:rsidR="000C1B2F" w:rsidRDefault="000C1B2F" w:rsidP="00E61A65">
      <w:pPr>
        <w:ind w:left="720"/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</w:pPr>
    </w:p>
    <w:p w14:paraId="188BF003" w14:textId="4B8357FD" w:rsidR="000C1B2F" w:rsidRDefault="000C1B2F" w:rsidP="00E61A65">
      <w:pPr>
        <w:ind w:left="720"/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</w:pPr>
    </w:p>
    <w:p w14:paraId="08D367E5" w14:textId="31456DA5" w:rsidR="000C1B2F" w:rsidRDefault="000C1B2F" w:rsidP="00E61A65">
      <w:pPr>
        <w:ind w:left="720"/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</w:pPr>
    </w:p>
    <w:p w14:paraId="4F8C2849" w14:textId="4EF24E16" w:rsidR="000C1B2F" w:rsidRDefault="000C1B2F" w:rsidP="00E61A65">
      <w:pPr>
        <w:ind w:left="720"/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</w:pPr>
    </w:p>
    <w:p w14:paraId="40AA8C77" w14:textId="69DB8F57" w:rsidR="000C1B2F" w:rsidRDefault="000C1B2F" w:rsidP="00E61A65">
      <w:pPr>
        <w:ind w:left="720"/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</w:pPr>
    </w:p>
    <w:p w14:paraId="2716DBD7" w14:textId="32FC9BC7" w:rsidR="000C1B2F" w:rsidRDefault="000C1B2F" w:rsidP="00E61A65">
      <w:pPr>
        <w:ind w:left="720"/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</w:pPr>
    </w:p>
    <w:p w14:paraId="1FF0DE83" w14:textId="76950A6C" w:rsidR="000C1B2F" w:rsidRDefault="000C1B2F" w:rsidP="00E61A65">
      <w:pPr>
        <w:ind w:left="720"/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</w:pPr>
    </w:p>
    <w:p w14:paraId="4EBDD256" w14:textId="633B05E1" w:rsidR="000C1B2F" w:rsidRDefault="000C1B2F" w:rsidP="00E61A65">
      <w:pPr>
        <w:ind w:left="720"/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</w:pPr>
    </w:p>
    <w:p w14:paraId="6A5D845E" w14:textId="77777777" w:rsidR="000C1B2F" w:rsidRPr="00D513DC" w:rsidRDefault="000C1B2F" w:rsidP="00E61A65">
      <w:pPr>
        <w:ind w:left="720"/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</w:pPr>
    </w:p>
    <w:p w14:paraId="6B4C1B63" w14:textId="77777777" w:rsidR="00D95B08" w:rsidRPr="00D513DC" w:rsidRDefault="00D95B08" w:rsidP="00E61A65">
      <w:pPr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</w:pPr>
    </w:p>
    <w:p w14:paraId="2D9576DB" w14:textId="77777777" w:rsidR="00022864" w:rsidRPr="00D513DC" w:rsidRDefault="00022864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  <w:r w:rsidRPr="00D513DC">
        <w:rPr>
          <w:rFonts w:ascii="Verdana" w:hAnsi="Verdana" w:cstheme="minorHAnsi"/>
          <w:color w:val="000000" w:themeColor="text1"/>
          <w:sz w:val="20"/>
          <w:szCs w:val="20"/>
        </w:rPr>
        <w:lastRenderedPageBreak/>
        <w:t>3)  </w:t>
      </w:r>
      <w:r w:rsidRPr="00933496">
        <w:rPr>
          <w:rFonts w:ascii="Verdana" w:hAnsi="Verdana" w:cstheme="minorHAnsi"/>
          <w:b/>
          <w:color w:val="000000" w:themeColor="text1"/>
          <w:sz w:val="20"/>
          <w:szCs w:val="20"/>
        </w:rPr>
        <w:t>Write a function to remove duplicate characters from a string.</w:t>
      </w:r>
      <w:r w:rsidRPr="00D513D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</w:p>
    <w:p w14:paraId="59FD87D3" w14:textId="2EC51296" w:rsidR="00022864" w:rsidRPr="00D513DC" w:rsidRDefault="00022864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  <w:r w:rsidRPr="00D513DC">
        <w:rPr>
          <w:rFonts w:ascii="Verdana" w:hAnsi="Verdana" w:cstheme="minorHAnsi"/>
          <w:color w:val="000000" w:themeColor="text1"/>
          <w:sz w:val="20"/>
          <w:szCs w:val="20"/>
        </w:rPr>
        <w:t xml:space="preserve"> Input: </w:t>
      </w:r>
      <w:proofErr w:type="spellStart"/>
      <w:r w:rsidRPr="00D513DC">
        <w:rPr>
          <w:rFonts w:ascii="Verdana" w:hAnsi="Verdana" w:cstheme="minorHAnsi"/>
          <w:color w:val="000000" w:themeColor="text1"/>
          <w:sz w:val="20"/>
          <w:szCs w:val="20"/>
        </w:rPr>
        <w:t>aaaabbbccdexxaaaa</w:t>
      </w:r>
      <w:proofErr w:type="spellEnd"/>
      <w:r w:rsidRPr="00D513D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</w:p>
    <w:p w14:paraId="6E508271" w14:textId="196BA302" w:rsidR="00022864" w:rsidRDefault="00644CD6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  <w:r w:rsidRPr="00D513D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r w:rsidR="00022864" w:rsidRPr="00D513DC">
        <w:rPr>
          <w:rFonts w:ascii="Verdana" w:hAnsi="Verdana" w:cstheme="minorHAnsi"/>
          <w:color w:val="000000" w:themeColor="text1"/>
          <w:sz w:val="20"/>
          <w:szCs w:val="20"/>
        </w:rPr>
        <w:t xml:space="preserve">Output: </w:t>
      </w:r>
      <w:proofErr w:type="spellStart"/>
      <w:r w:rsidR="00022864" w:rsidRPr="00D513DC">
        <w:rPr>
          <w:rFonts w:ascii="Verdana" w:hAnsi="Verdana" w:cstheme="minorHAnsi"/>
          <w:color w:val="000000" w:themeColor="text1"/>
          <w:sz w:val="20"/>
          <w:szCs w:val="20"/>
        </w:rPr>
        <w:t>abcdex</w:t>
      </w:r>
      <w:proofErr w:type="spellEnd"/>
    </w:p>
    <w:p w14:paraId="1FEBCED2" w14:textId="42ED7251" w:rsidR="00F4224E" w:rsidRDefault="008E7C9E" w:rsidP="005276FF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 xml:space="preserve">Answer:  Please refer attached </w:t>
      </w:r>
      <w:r w:rsidR="005276FF">
        <w:rPr>
          <w:rFonts w:ascii="Verdana" w:hAnsi="Verdana" w:cstheme="minorHAnsi"/>
          <w:color w:val="000000" w:themeColor="text1"/>
          <w:sz w:val="20"/>
          <w:szCs w:val="20"/>
        </w:rPr>
        <w:t>java file i.e. DuplicateUtil.java</w:t>
      </w:r>
    </w:p>
    <w:p w14:paraId="2A47786D" w14:textId="6B86F4A0" w:rsidR="005276FF" w:rsidRDefault="005276FF" w:rsidP="005276FF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 xml:space="preserve">Execute the main method of this file in Java8+ environment. Because </w:t>
      </w:r>
      <w:r w:rsidR="00645682">
        <w:rPr>
          <w:rFonts w:ascii="Verdana" w:hAnsi="Verdana" w:cstheme="minorHAnsi"/>
          <w:color w:val="000000" w:themeColor="text1"/>
          <w:sz w:val="20"/>
          <w:szCs w:val="20"/>
        </w:rPr>
        <w:t>it</w:t>
      </w:r>
      <w:r>
        <w:rPr>
          <w:rFonts w:ascii="Verdana" w:hAnsi="Verdana" w:cstheme="minorHAnsi"/>
          <w:color w:val="000000" w:themeColor="text1"/>
          <w:sz w:val="20"/>
          <w:szCs w:val="20"/>
        </w:rPr>
        <w:t xml:space="preserve"> uses the functional programming </w:t>
      </w:r>
      <w:r w:rsidR="00645682">
        <w:rPr>
          <w:rFonts w:ascii="Verdana" w:hAnsi="Verdana" w:cstheme="minorHAnsi"/>
          <w:color w:val="000000" w:themeColor="text1"/>
          <w:sz w:val="20"/>
          <w:szCs w:val="20"/>
        </w:rPr>
        <w:t xml:space="preserve">as well, </w:t>
      </w:r>
      <w:r>
        <w:rPr>
          <w:rFonts w:ascii="Verdana" w:hAnsi="Verdana" w:cstheme="minorHAnsi"/>
          <w:color w:val="000000" w:themeColor="text1"/>
          <w:sz w:val="20"/>
          <w:szCs w:val="20"/>
        </w:rPr>
        <w:t>which available in Java8+.</w:t>
      </w:r>
    </w:p>
    <w:p w14:paraId="04DD5A3F" w14:textId="3E16CFC4" w:rsidR="005276FF" w:rsidRDefault="005276FF" w:rsidP="005276FF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>Screen shot:</w:t>
      </w:r>
    </w:p>
    <w:p w14:paraId="0C2D5A4A" w14:textId="77777777" w:rsidR="005276FF" w:rsidRDefault="005276FF" w:rsidP="005276FF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6547E60A" w14:textId="7D8C06F0" w:rsidR="00F4224E" w:rsidRDefault="006260CB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  <w:r w:rsidRPr="006260CB">
        <w:rPr>
          <w:rFonts w:ascii="Verdana" w:hAnsi="Verdana" w:cstheme="minorHAnsi"/>
          <w:color w:val="000000" w:themeColor="text1"/>
          <w:sz w:val="20"/>
          <w:szCs w:val="20"/>
        </w:rPr>
        <w:drawing>
          <wp:inline distT="0" distB="0" distL="0" distR="0" wp14:anchorId="7FF31B32" wp14:editId="5B21EEBA">
            <wp:extent cx="4747365" cy="2980904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7246" cy="298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E2E1" w14:textId="0598B95E" w:rsidR="00F4224E" w:rsidRDefault="00F4224E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4F0C06A4" w14:textId="1B67A3F6" w:rsidR="00F4224E" w:rsidRDefault="00F4224E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7209DACC" w14:textId="20ABFF1D" w:rsidR="00F4224E" w:rsidRDefault="00F4224E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0166C3C5" w14:textId="5E7113F0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3316C0F2" w14:textId="0AF4D24B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6D343A92" w14:textId="07B7DD24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33AB6959" w14:textId="51F548CF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49F6FFFF" w14:textId="23C7A877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3D969401" w14:textId="54B8BBBC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4E06FF2D" w14:textId="7D78400E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093E49B5" w14:textId="359E5888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16B72097" w14:textId="0A6A09C4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21054D91" w14:textId="637D7157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5E720340" w14:textId="56F396A0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59E652F0" w14:textId="7408A0B8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0A0AA364" w14:textId="552AE036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68E849E3" w14:textId="3267743D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45E31BC8" w14:textId="34AD9668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026FE9F4" w14:textId="1A6EE4C6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2B4B3D13" w14:textId="0072D4C7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505985B9" w14:textId="156BE33A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66F8DEEA" w14:textId="748CB5B5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5523E6E0" w14:textId="5D5CFE9B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53A07B57" w14:textId="4EA89C2F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357CA046" w14:textId="091D782C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4A97E230" w14:textId="3FCD19BD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3A613A62" w14:textId="3F098975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6BEB2EC2" w14:textId="386DBFD7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65655C37" w14:textId="7C8FA443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1293F423" w14:textId="51099A63" w:rsidR="000C1B2F" w:rsidRDefault="000C1B2F" w:rsidP="000C1B2F">
      <w:pPr>
        <w:pStyle w:val="NormalWeb"/>
        <w:spacing w:before="0" w:beforeAutospacing="0" w:after="0" w:afterAutospacing="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7874A03A" w14:textId="2D33D03A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37C7FDFD" w14:textId="0E67A03D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387B0905" w14:textId="6315DBE2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58A1497D" w14:textId="77777777" w:rsidR="000C1B2F" w:rsidRPr="00D513DC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6D480655" w14:textId="6D8E10C6" w:rsidR="00022864" w:rsidRDefault="001569BC" w:rsidP="001569BC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lastRenderedPageBreak/>
        <w:t>4</w:t>
      </w:r>
      <w:r w:rsidR="00022864" w:rsidRPr="00D513DC">
        <w:rPr>
          <w:rFonts w:ascii="Verdana" w:hAnsi="Verdana" w:cstheme="minorHAnsi"/>
          <w:color w:val="000000" w:themeColor="text1"/>
          <w:sz w:val="20"/>
          <w:szCs w:val="20"/>
        </w:rPr>
        <w:t>)  </w:t>
      </w:r>
      <w:r w:rsidR="00022864" w:rsidRPr="001569BC">
        <w:rPr>
          <w:rFonts w:ascii="Verdana" w:hAnsi="Verdana" w:cstheme="minorHAnsi"/>
          <w:b/>
          <w:color w:val="000000" w:themeColor="text1"/>
          <w:sz w:val="20"/>
          <w:szCs w:val="20"/>
        </w:rPr>
        <w:t>Write method to expose a service as a post endpoint</w:t>
      </w:r>
      <w:r w:rsidRPr="001569BC">
        <w:rPr>
          <w:rFonts w:ascii="Verdana" w:hAnsi="Verdana" w:cstheme="minorHAnsi"/>
          <w:b/>
          <w:color w:val="000000" w:themeColor="text1"/>
          <w:sz w:val="20"/>
          <w:szCs w:val="20"/>
        </w:rPr>
        <w:t xml:space="preserve">. </w:t>
      </w:r>
      <w:r w:rsidR="00022864" w:rsidRPr="001569BC">
        <w:rPr>
          <w:rFonts w:ascii="Verdana" w:hAnsi="Verdana" w:cstheme="minorHAnsi"/>
          <w:b/>
          <w:color w:val="000000" w:themeColor="text1"/>
          <w:sz w:val="20"/>
          <w:szCs w:val="20"/>
        </w:rPr>
        <w:t>Expose method in 1 as an endpoint</w:t>
      </w:r>
      <w:r w:rsidR="00022864" w:rsidRPr="00D513D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</w:p>
    <w:p w14:paraId="7E267B14" w14:textId="6A3AC0EF" w:rsidR="001569BC" w:rsidRDefault="00766F63" w:rsidP="001569BC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>Answer: Complete Application</w:t>
      </w:r>
      <w:r w:rsidR="00596D34">
        <w:rPr>
          <w:rFonts w:ascii="Verdana" w:hAnsi="Verdana" w:cstheme="minorHAnsi"/>
          <w:color w:val="000000" w:themeColor="text1"/>
          <w:sz w:val="20"/>
          <w:szCs w:val="20"/>
        </w:rPr>
        <w:t xml:space="preserve"> source</w:t>
      </w:r>
      <w:r>
        <w:rPr>
          <w:rFonts w:ascii="Verdana" w:hAnsi="Verdana" w:cstheme="minorHAnsi"/>
          <w:color w:val="000000" w:themeColor="text1"/>
          <w:sz w:val="20"/>
          <w:szCs w:val="20"/>
        </w:rPr>
        <w:t xml:space="preserve"> are attached, this is spring boot application.</w:t>
      </w:r>
    </w:p>
    <w:p w14:paraId="3EAC52DB" w14:textId="69D7AD68" w:rsidR="00766F63" w:rsidRDefault="00766F63" w:rsidP="001569BC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>Please download the source code execute Spring boot application</w:t>
      </w:r>
      <w:r w:rsidR="0091290A">
        <w:rPr>
          <w:rFonts w:ascii="Verdana" w:hAnsi="Verdana" w:cstheme="minorHAnsi"/>
          <w:color w:val="000000" w:themeColor="text1"/>
          <w:sz w:val="20"/>
          <w:szCs w:val="20"/>
        </w:rPr>
        <w:t xml:space="preserve"> in the following way</w:t>
      </w:r>
      <w:r>
        <w:rPr>
          <w:rFonts w:ascii="Verdana" w:hAnsi="Verdana" w:cstheme="minorHAnsi"/>
          <w:color w:val="000000" w:themeColor="text1"/>
          <w:sz w:val="20"/>
          <w:szCs w:val="20"/>
        </w:rPr>
        <w:t>.</w:t>
      </w:r>
    </w:p>
    <w:p w14:paraId="4FC40E4B" w14:textId="77777777" w:rsidR="00766F63" w:rsidRDefault="00766F63" w:rsidP="001569BC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>Prerequisites:</w:t>
      </w:r>
    </w:p>
    <w:p w14:paraId="3F513586" w14:textId="7CDC249D" w:rsidR="00766F63" w:rsidRDefault="00752F05" w:rsidP="00766F63">
      <w:pPr>
        <w:pStyle w:val="NormalWeb"/>
        <w:numPr>
          <w:ilvl w:val="0"/>
          <w:numId w:val="48"/>
        </w:numPr>
        <w:spacing w:before="0" w:beforeAutospacing="0" w:after="0" w:afterAutospacing="0"/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 xml:space="preserve">Setup </w:t>
      </w:r>
      <w:r w:rsidR="00766F63">
        <w:rPr>
          <w:rFonts w:ascii="Verdana" w:hAnsi="Verdana" w:cstheme="minorHAnsi"/>
          <w:color w:val="000000" w:themeColor="text1"/>
          <w:sz w:val="20"/>
          <w:szCs w:val="20"/>
        </w:rPr>
        <w:t>Java 8</w:t>
      </w:r>
    </w:p>
    <w:p w14:paraId="2782AEF3" w14:textId="66E53563" w:rsidR="00766F63" w:rsidRDefault="00752F05" w:rsidP="00766F63">
      <w:pPr>
        <w:pStyle w:val="NormalWeb"/>
        <w:numPr>
          <w:ilvl w:val="0"/>
          <w:numId w:val="48"/>
        </w:numPr>
        <w:spacing w:before="0" w:beforeAutospacing="0" w:after="0" w:afterAutospacing="0"/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 xml:space="preserve">Setup </w:t>
      </w:r>
      <w:r w:rsidR="00766F63">
        <w:rPr>
          <w:rFonts w:ascii="Verdana" w:hAnsi="Verdana" w:cstheme="minorHAnsi"/>
          <w:color w:val="000000" w:themeColor="text1"/>
          <w:sz w:val="20"/>
          <w:szCs w:val="20"/>
        </w:rPr>
        <w:t xml:space="preserve">Maven 3+ </w:t>
      </w:r>
    </w:p>
    <w:p w14:paraId="023DF2D5" w14:textId="2583A67A" w:rsidR="00752F05" w:rsidRDefault="00752F05" w:rsidP="00766F63">
      <w:pPr>
        <w:pStyle w:val="NormalWeb"/>
        <w:numPr>
          <w:ilvl w:val="0"/>
          <w:numId w:val="48"/>
        </w:numPr>
        <w:spacing w:before="0" w:beforeAutospacing="0" w:after="0" w:afterAutospacing="0"/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>Download my project source code.</w:t>
      </w:r>
    </w:p>
    <w:p w14:paraId="2A0F64CB" w14:textId="656B77F1" w:rsidR="00766F63" w:rsidRDefault="00752F05" w:rsidP="00766F63">
      <w:pPr>
        <w:pStyle w:val="NormalWeb"/>
        <w:numPr>
          <w:ilvl w:val="0"/>
          <w:numId w:val="48"/>
        </w:numPr>
        <w:spacing w:before="0" w:beforeAutospacing="0" w:after="0" w:afterAutospacing="0"/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>Execute the following way in current directory of source code.</w:t>
      </w:r>
    </w:p>
    <w:p w14:paraId="0B38330D" w14:textId="66C46A9E" w:rsidR="001569BC" w:rsidRDefault="001569BC" w:rsidP="001569BC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183B1395" w14:textId="2DBF18D2" w:rsidR="00766F63" w:rsidRDefault="00752F05" w:rsidP="001569BC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  <w:r w:rsidRPr="00752F05">
        <w:rPr>
          <w:rFonts w:ascii="Verdana" w:hAnsi="Verdana" w:cstheme="minorHAnsi"/>
          <w:color w:val="000000" w:themeColor="text1"/>
          <w:sz w:val="20"/>
          <w:szCs w:val="20"/>
        </w:rPr>
        <w:drawing>
          <wp:inline distT="0" distB="0" distL="0" distR="0" wp14:anchorId="1727E99D" wp14:editId="53D5FBE9">
            <wp:extent cx="4478055" cy="992507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9871" cy="10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DF17" w14:textId="77777777" w:rsidR="00766F63" w:rsidRDefault="00766F63" w:rsidP="001569BC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73B84761" w14:textId="2421450F" w:rsidR="001569BC" w:rsidRDefault="009175D0" w:rsidP="001569BC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 xml:space="preserve">Screen shot 1: </w:t>
      </w:r>
      <w:r w:rsidR="00DC1BB2">
        <w:rPr>
          <w:rFonts w:ascii="Verdana" w:hAnsi="Verdana" w:cstheme="minorHAnsi"/>
          <w:color w:val="000000" w:themeColor="text1"/>
          <w:sz w:val="20"/>
          <w:szCs w:val="20"/>
        </w:rPr>
        <w:t>POST the entity, result HTTP status 201 (created)</w:t>
      </w:r>
    </w:p>
    <w:p w14:paraId="6485DD33" w14:textId="11877B6D" w:rsidR="009175D0" w:rsidRDefault="009175D0" w:rsidP="001569BC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  <w:r w:rsidRPr="009175D0">
        <w:rPr>
          <w:rFonts w:ascii="Verdana" w:hAnsi="Verdana" w:cstheme="minorHAnsi"/>
          <w:color w:val="000000" w:themeColor="text1"/>
          <w:sz w:val="20"/>
          <w:szCs w:val="20"/>
        </w:rPr>
        <w:drawing>
          <wp:inline distT="0" distB="0" distL="0" distR="0" wp14:anchorId="78BE51C4" wp14:editId="310114CB">
            <wp:extent cx="5329825" cy="2771078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6816" cy="277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C99C" w14:textId="07E81405" w:rsidR="00E86221" w:rsidRDefault="00E86221" w:rsidP="001569BC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>Screen-shot: 2</w:t>
      </w:r>
      <w:r w:rsidR="00DC1BB2">
        <w:rPr>
          <w:rFonts w:ascii="Verdana" w:hAnsi="Verdana" w:cstheme="minorHAnsi"/>
          <w:color w:val="000000" w:themeColor="text1"/>
          <w:sz w:val="20"/>
          <w:szCs w:val="20"/>
        </w:rPr>
        <w:t>, Integration testing</w:t>
      </w:r>
    </w:p>
    <w:p w14:paraId="160EB68C" w14:textId="33E20668" w:rsidR="00E86221" w:rsidRPr="00D513DC" w:rsidRDefault="00377E15" w:rsidP="001569BC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  <w:r w:rsidRPr="00377E15">
        <w:rPr>
          <w:rFonts w:ascii="Verdana" w:hAnsi="Verdana" w:cstheme="minorHAnsi"/>
          <w:color w:val="000000" w:themeColor="text1"/>
          <w:sz w:val="20"/>
          <w:szCs w:val="20"/>
        </w:rPr>
        <w:drawing>
          <wp:inline distT="0" distB="0" distL="0" distR="0" wp14:anchorId="011C9A2E" wp14:editId="484D0FBF">
            <wp:extent cx="6280150" cy="217614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6F83" w14:textId="4F61E8EE" w:rsidR="001569BC" w:rsidRDefault="001569BC" w:rsidP="001569BC">
      <w:pPr>
        <w:pStyle w:val="NormalWeb"/>
        <w:spacing w:before="0" w:beforeAutospacing="0" w:after="0" w:afterAutospacing="0"/>
        <w:ind w:left="360" w:firstLine="240"/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</w:p>
    <w:p w14:paraId="7A31C46E" w14:textId="1E4AB8AD" w:rsidR="00377E15" w:rsidRDefault="00377E15" w:rsidP="001569BC">
      <w:pPr>
        <w:pStyle w:val="NormalWeb"/>
        <w:spacing w:before="0" w:beforeAutospacing="0" w:after="0" w:afterAutospacing="0"/>
        <w:ind w:left="360" w:firstLine="240"/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>Screen-shot: 3</w:t>
      </w:r>
      <w:r w:rsidR="00DA244D">
        <w:rPr>
          <w:rFonts w:ascii="Verdana" w:hAnsi="Verdana" w:cstheme="minorHAnsi"/>
          <w:color w:val="000000" w:themeColor="text1"/>
          <w:sz w:val="20"/>
          <w:szCs w:val="20"/>
        </w:rPr>
        <w:t>, Unit testing</w:t>
      </w:r>
    </w:p>
    <w:p w14:paraId="2702388D" w14:textId="068B4D74" w:rsidR="00377E15" w:rsidRDefault="000D3901" w:rsidP="001569BC">
      <w:pPr>
        <w:pStyle w:val="NormalWeb"/>
        <w:spacing w:before="0" w:beforeAutospacing="0" w:after="0" w:afterAutospacing="0"/>
        <w:ind w:left="360" w:firstLine="240"/>
        <w:rPr>
          <w:rFonts w:ascii="Verdana" w:hAnsi="Verdana" w:cstheme="minorHAnsi"/>
          <w:color w:val="000000" w:themeColor="text1"/>
          <w:sz w:val="20"/>
          <w:szCs w:val="20"/>
        </w:rPr>
      </w:pPr>
      <w:r w:rsidRPr="000D3901">
        <w:rPr>
          <w:rFonts w:ascii="Verdana" w:hAnsi="Verdana" w:cstheme="minorHAnsi"/>
          <w:color w:val="000000" w:themeColor="text1"/>
          <w:sz w:val="20"/>
          <w:szCs w:val="20"/>
        </w:rPr>
        <w:lastRenderedPageBreak/>
        <w:drawing>
          <wp:inline distT="0" distB="0" distL="0" distR="0" wp14:anchorId="1A90F74F" wp14:editId="5D2F9C48">
            <wp:extent cx="6280150" cy="243078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FFB5" w14:textId="582C8ECE" w:rsidR="000D3901" w:rsidRDefault="000D3901" w:rsidP="001569BC">
      <w:pPr>
        <w:pStyle w:val="NormalWeb"/>
        <w:spacing w:before="0" w:beforeAutospacing="0" w:after="0" w:afterAutospacing="0"/>
        <w:ind w:left="360" w:firstLine="24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6A3C7DB0" w14:textId="77777777" w:rsidR="00DA244D" w:rsidRDefault="00DA244D" w:rsidP="001569BC">
      <w:pPr>
        <w:pStyle w:val="NormalWeb"/>
        <w:spacing w:before="0" w:beforeAutospacing="0" w:after="0" w:afterAutospacing="0"/>
        <w:ind w:left="360" w:firstLine="24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20AFF212" w14:textId="77777777" w:rsidR="00DA244D" w:rsidRDefault="00DA244D" w:rsidP="001569BC">
      <w:pPr>
        <w:pStyle w:val="NormalWeb"/>
        <w:spacing w:before="0" w:beforeAutospacing="0" w:after="0" w:afterAutospacing="0"/>
        <w:ind w:left="360" w:firstLine="24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5733B424" w14:textId="77777777" w:rsidR="00DA244D" w:rsidRDefault="00DA244D" w:rsidP="001569BC">
      <w:pPr>
        <w:pStyle w:val="NormalWeb"/>
        <w:spacing w:before="0" w:beforeAutospacing="0" w:after="0" w:afterAutospacing="0"/>
        <w:ind w:left="360" w:firstLine="24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1694D6A1" w14:textId="77777777" w:rsidR="00DA244D" w:rsidRDefault="00DA244D" w:rsidP="001569BC">
      <w:pPr>
        <w:pStyle w:val="NormalWeb"/>
        <w:spacing w:before="0" w:beforeAutospacing="0" w:after="0" w:afterAutospacing="0"/>
        <w:ind w:left="360" w:firstLine="24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39A6D566" w14:textId="77777777" w:rsidR="00DA244D" w:rsidRDefault="00DA244D" w:rsidP="001569BC">
      <w:pPr>
        <w:pStyle w:val="NormalWeb"/>
        <w:spacing w:before="0" w:beforeAutospacing="0" w:after="0" w:afterAutospacing="0"/>
        <w:ind w:left="360" w:firstLine="24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796D13FC" w14:textId="77777777" w:rsidR="00DA244D" w:rsidRDefault="00DA244D" w:rsidP="001569BC">
      <w:pPr>
        <w:pStyle w:val="NormalWeb"/>
        <w:spacing w:before="0" w:beforeAutospacing="0" w:after="0" w:afterAutospacing="0"/>
        <w:ind w:left="360" w:firstLine="24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406F5CB0" w14:textId="7C39D8F3" w:rsidR="000D3901" w:rsidRDefault="000D3901" w:rsidP="001569BC">
      <w:pPr>
        <w:pStyle w:val="NormalWeb"/>
        <w:spacing w:before="0" w:beforeAutospacing="0" w:after="0" w:afterAutospacing="0"/>
        <w:ind w:left="360" w:firstLine="240"/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>Screen-shot: 4</w:t>
      </w:r>
      <w:r w:rsidR="00DF08B6">
        <w:rPr>
          <w:rFonts w:ascii="Verdana" w:hAnsi="Verdana" w:cstheme="minorHAnsi"/>
          <w:color w:val="000000" w:themeColor="text1"/>
          <w:sz w:val="20"/>
          <w:szCs w:val="20"/>
        </w:rPr>
        <w:t>, Spring boot application running</w:t>
      </w:r>
    </w:p>
    <w:p w14:paraId="40C9FD83" w14:textId="34DB7A51" w:rsidR="000D3901" w:rsidRDefault="00DC1BB2" w:rsidP="001569BC">
      <w:pPr>
        <w:pStyle w:val="NormalWeb"/>
        <w:spacing w:before="0" w:beforeAutospacing="0" w:after="0" w:afterAutospacing="0"/>
        <w:ind w:left="360" w:firstLine="240"/>
        <w:rPr>
          <w:rFonts w:ascii="Verdana" w:hAnsi="Verdana" w:cstheme="minorHAnsi"/>
          <w:color w:val="000000" w:themeColor="text1"/>
          <w:sz w:val="20"/>
          <w:szCs w:val="20"/>
        </w:rPr>
      </w:pPr>
      <w:r w:rsidRPr="00DC1BB2">
        <w:rPr>
          <w:rFonts w:ascii="Verdana" w:hAnsi="Verdana" w:cstheme="minorHAnsi"/>
          <w:color w:val="000000" w:themeColor="text1"/>
          <w:sz w:val="20"/>
          <w:szCs w:val="20"/>
        </w:rPr>
        <w:drawing>
          <wp:inline distT="0" distB="0" distL="0" distR="0" wp14:anchorId="62F04227" wp14:editId="78F627A3">
            <wp:extent cx="6280150" cy="3576320"/>
            <wp:effectExtent l="0" t="0" r="635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0AB0" w14:textId="3E8D18D3" w:rsidR="001569BC" w:rsidRDefault="001569BC" w:rsidP="001569BC">
      <w:pPr>
        <w:pStyle w:val="NormalWeb"/>
        <w:spacing w:before="0" w:beforeAutospacing="0" w:after="0" w:afterAutospacing="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45FE3D61" w14:textId="45858D34" w:rsidR="000C1B2F" w:rsidRDefault="000C1B2F" w:rsidP="001569BC">
      <w:pPr>
        <w:pStyle w:val="NormalWeb"/>
        <w:spacing w:before="0" w:beforeAutospacing="0" w:after="0" w:afterAutospacing="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2F86CB00" w14:textId="612680EF" w:rsidR="000C1B2F" w:rsidRDefault="000C1B2F" w:rsidP="001569BC">
      <w:pPr>
        <w:pStyle w:val="NormalWeb"/>
        <w:spacing w:before="0" w:beforeAutospacing="0" w:after="0" w:afterAutospacing="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1D2D4B09" w14:textId="6DA4558F" w:rsidR="000C1B2F" w:rsidRDefault="000C1B2F" w:rsidP="001569BC">
      <w:pPr>
        <w:pStyle w:val="NormalWeb"/>
        <w:spacing w:before="0" w:beforeAutospacing="0" w:after="0" w:afterAutospacing="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54733F1E" w14:textId="64493897" w:rsidR="000C1B2F" w:rsidRDefault="000C1B2F" w:rsidP="001569BC">
      <w:pPr>
        <w:pStyle w:val="NormalWeb"/>
        <w:spacing w:before="0" w:beforeAutospacing="0" w:after="0" w:afterAutospacing="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680CD8C3" w14:textId="4FE49DDC" w:rsidR="000C1B2F" w:rsidRDefault="000C1B2F" w:rsidP="001569BC">
      <w:pPr>
        <w:pStyle w:val="NormalWeb"/>
        <w:spacing w:before="0" w:beforeAutospacing="0" w:after="0" w:afterAutospacing="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1088E5C7" w14:textId="6EE3C980" w:rsidR="000C1B2F" w:rsidRDefault="000C1B2F" w:rsidP="001569BC">
      <w:pPr>
        <w:pStyle w:val="NormalWeb"/>
        <w:spacing w:before="0" w:beforeAutospacing="0" w:after="0" w:afterAutospacing="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33B614E8" w14:textId="6B4CE737" w:rsidR="000C1B2F" w:rsidRDefault="000C1B2F" w:rsidP="001569BC">
      <w:pPr>
        <w:pStyle w:val="NormalWeb"/>
        <w:spacing w:before="0" w:beforeAutospacing="0" w:after="0" w:afterAutospacing="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004F0825" w14:textId="72F81AED" w:rsidR="000C1B2F" w:rsidRDefault="000C1B2F" w:rsidP="001569BC">
      <w:pPr>
        <w:pStyle w:val="NormalWeb"/>
        <w:spacing w:before="0" w:beforeAutospacing="0" w:after="0" w:afterAutospacing="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332DEBBD" w14:textId="03B97A45" w:rsidR="000C1B2F" w:rsidRDefault="000C1B2F" w:rsidP="001569BC">
      <w:pPr>
        <w:pStyle w:val="NormalWeb"/>
        <w:spacing w:before="0" w:beforeAutospacing="0" w:after="0" w:afterAutospacing="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7D945CEA" w14:textId="3FBD7186" w:rsidR="000C1B2F" w:rsidRDefault="000C1B2F" w:rsidP="001569BC">
      <w:pPr>
        <w:pStyle w:val="NormalWeb"/>
        <w:spacing w:before="0" w:beforeAutospacing="0" w:after="0" w:afterAutospacing="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61B8E689" w14:textId="0D711334" w:rsidR="000C1B2F" w:rsidRDefault="000C1B2F" w:rsidP="001569BC">
      <w:pPr>
        <w:pStyle w:val="NormalWeb"/>
        <w:spacing w:before="0" w:beforeAutospacing="0" w:after="0" w:afterAutospacing="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45FA67EA" w14:textId="3271546D" w:rsidR="000C1B2F" w:rsidRDefault="000C1B2F" w:rsidP="001569BC">
      <w:pPr>
        <w:pStyle w:val="NormalWeb"/>
        <w:spacing w:before="0" w:beforeAutospacing="0" w:after="0" w:afterAutospacing="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40C099F6" w14:textId="37DF4D55" w:rsidR="000C1B2F" w:rsidRDefault="000C1B2F" w:rsidP="001569BC">
      <w:pPr>
        <w:pStyle w:val="NormalWeb"/>
        <w:spacing w:before="0" w:beforeAutospacing="0" w:after="0" w:afterAutospacing="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5530EA99" w14:textId="77777777" w:rsidR="000C1B2F" w:rsidRDefault="000C1B2F" w:rsidP="001569BC">
      <w:pPr>
        <w:pStyle w:val="NormalWeb"/>
        <w:spacing w:before="0" w:beforeAutospacing="0" w:after="0" w:afterAutospacing="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7F27DA38" w14:textId="75809683" w:rsidR="00022864" w:rsidRPr="00D513DC" w:rsidRDefault="001569BC" w:rsidP="001569BC">
      <w:pPr>
        <w:pStyle w:val="NormalWeb"/>
        <w:spacing w:before="0" w:beforeAutospacing="0" w:after="0" w:afterAutospacing="0"/>
        <w:ind w:left="600"/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lastRenderedPageBreak/>
        <w:t>5</w:t>
      </w:r>
      <w:r w:rsidR="00022864" w:rsidRPr="00D513DC">
        <w:rPr>
          <w:rFonts w:ascii="Verdana" w:hAnsi="Verdana" w:cstheme="minorHAnsi"/>
          <w:color w:val="000000" w:themeColor="text1"/>
          <w:sz w:val="20"/>
          <w:szCs w:val="20"/>
        </w:rPr>
        <w:t>)  </w:t>
      </w:r>
      <w:r w:rsidR="00022864" w:rsidRPr="009718C3">
        <w:rPr>
          <w:rFonts w:ascii="Verdana" w:hAnsi="Verdana" w:cstheme="minorHAnsi"/>
          <w:b/>
          <w:color w:val="000000" w:themeColor="text1"/>
          <w:sz w:val="20"/>
          <w:szCs w:val="20"/>
        </w:rPr>
        <w:t>Write the difference between singleton pattern and singleton class in java examples</w:t>
      </w:r>
      <w:r>
        <w:rPr>
          <w:rFonts w:ascii="Verdana" w:hAnsi="Verdana" w:cstheme="minorHAnsi"/>
          <w:color w:val="000000" w:themeColor="text1"/>
          <w:sz w:val="20"/>
          <w:szCs w:val="20"/>
        </w:rPr>
        <w:t>.</w:t>
      </w:r>
    </w:p>
    <w:p w14:paraId="34783096" w14:textId="77777777" w:rsidR="009375E4" w:rsidRPr="00D513DC" w:rsidRDefault="009375E4" w:rsidP="00E61A65">
      <w:pPr>
        <w:ind w:left="600"/>
        <w:rPr>
          <w:rFonts w:ascii="Verdana" w:hAnsi="Verdana" w:cs="Arial"/>
          <w:color w:val="000000" w:themeColor="text1"/>
          <w:sz w:val="20"/>
          <w:szCs w:val="20"/>
        </w:rPr>
      </w:pPr>
      <w:r w:rsidRPr="00D513DC">
        <w:rPr>
          <w:rFonts w:ascii="Verdana" w:hAnsi="Verdana" w:cs="Arial"/>
          <w:color w:val="000000" w:themeColor="text1"/>
          <w:sz w:val="20"/>
          <w:szCs w:val="20"/>
        </w:rPr>
        <w:t>Singleton pattern restricts the instantiation of a class and ensures that only one instance of the class exists in the java virtual machine.</w:t>
      </w:r>
    </w:p>
    <w:p w14:paraId="01ECC22A" w14:textId="77777777" w:rsidR="009375E4" w:rsidRPr="00D513DC" w:rsidRDefault="009375E4" w:rsidP="00E61A65">
      <w:pPr>
        <w:ind w:left="600"/>
        <w:rPr>
          <w:rFonts w:ascii="Verdana" w:hAnsi="Verdana" w:cs="Arial"/>
          <w:color w:val="000000" w:themeColor="text1"/>
          <w:sz w:val="20"/>
          <w:szCs w:val="20"/>
        </w:rPr>
      </w:pPr>
      <w:r w:rsidRPr="00D513DC">
        <w:rPr>
          <w:rFonts w:ascii="Verdana" w:hAnsi="Verdana" w:cs="Arial"/>
          <w:color w:val="000000" w:themeColor="text1"/>
          <w:sz w:val="20"/>
          <w:szCs w:val="20"/>
        </w:rPr>
        <w:t>The singleton class must provide a global access point to get the instance of the class.</w:t>
      </w:r>
    </w:p>
    <w:p w14:paraId="72E1664C" w14:textId="039F1707" w:rsidR="009375E4" w:rsidRPr="00D513DC" w:rsidRDefault="009375E4" w:rsidP="00E61A65">
      <w:pPr>
        <w:ind w:left="600"/>
        <w:rPr>
          <w:rFonts w:ascii="Verdana" w:hAnsi="Verdana" w:cs="Arial"/>
          <w:color w:val="000000" w:themeColor="text1"/>
          <w:sz w:val="20"/>
          <w:szCs w:val="20"/>
        </w:rPr>
      </w:pPr>
      <w:r w:rsidRPr="00D513DC">
        <w:rPr>
          <w:rFonts w:ascii="Verdana" w:hAnsi="Verdana" w:cs="Arial"/>
          <w:color w:val="000000" w:themeColor="text1"/>
          <w:sz w:val="20"/>
          <w:szCs w:val="20"/>
        </w:rPr>
        <w:t>Singleton pattern is used for logging,</w:t>
      </w:r>
      <w:r w:rsidR="00773CEC" w:rsidRPr="00D513DC">
        <w:rPr>
          <w:rFonts w:ascii="Verdana" w:hAnsi="Verdana" w:cs="Arial"/>
          <w:color w:val="000000" w:themeColor="text1"/>
          <w:sz w:val="20"/>
          <w:szCs w:val="20"/>
        </w:rPr>
        <w:t xml:space="preserve"> </w:t>
      </w:r>
      <w:r w:rsidRPr="00D513DC">
        <w:rPr>
          <w:rFonts w:ascii="Verdana" w:hAnsi="Verdana" w:cs="Arial"/>
          <w:color w:val="000000" w:themeColor="text1"/>
          <w:sz w:val="20"/>
          <w:szCs w:val="20"/>
        </w:rPr>
        <w:t>caching and thread pool.</w:t>
      </w:r>
    </w:p>
    <w:p w14:paraId="5979D94D" w14:textId="77777777" w:rsidR="009E2D7C" w:rsidRPr="00D513DC" w:rsidRDefault="009E2D7C" w:rsidP="00E61A65">
      <w:pPr>
        <w:ind w:left="600"/>
        <w:rPr>
          <w:rFonts w:ascii="Verdana" w:hAnsi="Verdana" w:cs="Arial"/>
          <w:color w:val="000000" w:themeColor="text1"/>
          <w:sz w:val="20"/>
          <w:szCs w:val="20"/>
        </w:rPr>
      </w:pPr>
    </w:p>
    <w:p w14:paraId="07B9ABCC" w14:textId="22DB9244" w:rsidR="00A87E96" w:rsidRPr="00D513DC" w:rsidRDefault="00A87E96" w:rsidP="00E61A65">
      <w:pPr>
        <w:ind w:left="600"/>
        <w:textAlignment w:val="baseline"/>
        <w:rPr>
          <w:rFonts w:ascii="Verdana" w:hAnsi="Verdana" w:cs="Arial"/>
          <w:color w:val="000000" w:themeColor="text1"/>
          <w:sz w:val="20"/>
          <w:szCs w:val="20"/>
        </w:rPr>
      </w:pPr>
      <w:r w:rsidRPr="00D513DC">
        <w:rPr>
          <w:rFonts w:ascii="Verdana" w:hAnsi="Verdana" w:cs="Arial"/>
          <w:color w:val="000000" w:themeColor="text1"/>
          <w:sz w:val="20"/>
          <w:szCs w:val="20"/>
        </w:rPr>
        <w:t xml:space="preserve">The Singleton pattern has several advantages over static classes. First, a singleton can extend classes and implement interfaces, while a static class cannot (it can extend classes, but it does not inherit their instance members). A singleton can be initialized lazily or asynchronously while a static class is generally initialized when it is first loaded, leading to potential class loader issues. </w:t>
      </w:r>
      <w:r w:rsidR="003A63B2" w:rsidRPr="00D513DC">
        <w:rPr>
          <w:rFonts w:ascii="Verdana" w:hAnsi="Verdana" w:cs="Arial"/>
          <w:color w:val="000000" w:themeColor="text1"/>
          <w:sz w:val="20"/>
          <w:szCs w:val="20"/>
        </w:rPr>
        <w:t>However,</w:t>
      </w:r>
      <w:r w:rsidRPr="00D513DC">
        <w:rPr>
          <w:rFonts w:ascii="Verdana" w:hAnsi="Verdana" w:cs="Arial"/>
          <w:color w:val="000000" w:themeColor="text1"/>
          <w:sz w:val="20"/>
          <w:szCs w:val="20"/>
        </w:rPr>
        <w:t xml:space="preserve"> the most important advantage, though, is that singletons can be handled polymorphically without forcing their users to assume that there is only one instance.</w:t>
      </w:r>
    </w:p>
    <w:p w14:paraId="790072AB" w14:textId="77777777" w:rsidR="00A87E96" w:rsidRPr="00D513DC" w:rsidRDefault="00A87E96" w:rsidP="00E61A65">
      <w:pPr>
        <w:textAlignment w:val="baseline"/>
        <w:rPr>
          <w:rFonts w:ascii="Verdana" w:hAnsi="Verdana" w:cs="Arial"/>
          <w:color w:val="000000" w:themeColor="text1"/>
          <w:sz w:val="20"/>
          <w:szCs w:val="20"/>
        </w:rPr>
      </w:pPr>
    </w:p>
    <w:p w14:paraId="1299EB34" w14:textId="77777777" w:rsidR="009375E4" w:rsidRPr="00D513DC" w:rsidRDefault="009375E4" w:rsidP="00E61A65">
      <w:pPr>
        <w:pStyle w:val="NormalWeb"/>
        <w:spacing w:before="0" w:beforeAutospacing="0" w:after="0" w:afterAutospacing="0"/>
        <w:ind w:left="36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36EB938D" w14:textId="64EAEB2B" w:rsidR="00022864" w:rsidRPr="009718C3" w:rsidRDefault="001569BC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b/>
          <w:color w:val="000000" w:themeColor="text1"/>
          <w:sz w:val="20"/>
          <w:szCs w:val="20"/>
        </w:rPr>
      </w:pPr>
      <w:r>
        <w:rPr>
          <w:rFonts w:ascii="Verdana" w:hAnsi="Verdana" w:cstheme="minorHAnsi"/>
          <w:b/>
          <w:color w:val="000000" w:themeColor="text1"/>
          <w:sz w:val="20"/>
          <w:szCs w:val="20"/>
        </w:rPr>
        <w:t>6</w:t>
      </w:r>
      <w:r w:rsidR="00022864" w:rsidRPr="009718C3">
        <w:rPr>
          <w:rFonts w:ascii="Verdana" w:hAnsi="Verdana" w:cstheme="minorHAnsi"/>
          <w:b/>
          <w:color w:val="000000" w:themeColor="text1"/>
          <w:sz w:val="20"/>
          <w:szCs w:val="20"/>
        </w:rPr>
        <w:t xml:space="preserve">)  How do you initialize an application in Spring Framework </w:t>
      </w:r>
    </w:p>
    <w:p w14:paraId="095A373B" w14:textId="7936FB87" w:rsidR="00381B91" w:rsidRPr="00D513DC" w:rsidRDefault="00381B91" w:rsidP="00E61A65">
      <w:pPr>
        <w:ind w:left="720"/>
        <w:rPr>
          <w:rFonts w:ascii="Verdana" w:hAnsi="Verdana"/>
          <w:color w:val="000000" w:themeColor="text1"/>
          <w:sz w:val="20"/>
          <w:szCs w:val="20"/>
        </w:rPr>
      </w:pPr>
      <w:r w:rsidRPr="00D513DC">
        <w:rPr>
          <w:rFonts w:ascii="Verdana" w:hAnsi="Verdana"/>
          <w:color w:val="000000" w:themeColor="text1"/>
          <w:sz w:val="20"/>
          <w:szCs w:val="20"/>
        </w:rPr>
        <w:t>The </w:t>
      </w:r>
      <w:proofErr w:type="spellStart"/>
      <w:r w:rsidRPr="00D513DC">
        <w:rPr>
          <w:rFonts w:ascii="Verdana" w:hAnsi="Verdana"/>
          <w:color w:val="000000" w:themeColor="text1"/>
          <w:sz w:val="20"/>
          <w:szCs w:val="20"/>
        </w:rPr>
        <w:t>ApplicationContext</w:t>
      </w:r>
      <w:proofErr w:type="spellEnd"/>
      <w:r w:rsidRPr="00D513DC">
        <w:rPr>
          <w:rFonts w:ascii="Verdana" w:hAnsi="Verdana"/>
          <w:color w:val="000000" w:themeColor="text1"/>
          <w:sz w:val="20"/>
          <w:szCs w:val="20"/>
        </w:rPr>
        <w:t> is the central interface within a Spring application for providing configuration information to the application. It is read-only at run time, but can be reloaded if necessary and supported by the application. A number of classes implement the </w:t>
      </w:r>
      <w:proofErr w:type="spellStart"/>
      <w:r w:rsidRPr="00D513DC">
        <w:rPr>
          <w:rFonts w:ascii="Verdana" w:hAnsi="Verdana"/>
          <w:color w:val="000000" w:themeColor="text1"/>
          <w:sz w:val="20"/>
          <w:szCs w:val="20"/>
        </w:rPr>
        <w:t>ApplicationContext</w:t>
      </w:r>
      <w:proofErr w:type="spellEnd"/>
      <w:r w:rsidRPr="00D513DC">
        <w:rPr>
          <w:rFonts w:ascii="Verdana" w:hAnsi="Verdana"/>
          <w:color w:val="000000" w:themeColor="text1"/>
          <w:sz w:val="20"/>
          <w:szCs w:val="20"/>
        </w:rPr>
        <w:t> interface, allowing for a variety of configuration options and types of applications.</w:t>
      </w:r>
    </w:p>
    <w:p w14:paraId="52658958" w14:textId="301AA0DD" w:rsidR="00E61A65" w:rsidRPr="00D513DC" w:rsidRDefault="00E61A65" w:rsidP="00E61A65">
      <w:pPr>
        <w:shd w:val="clear" w:color="auto" w:fill="FFFFFF"/>
        <w:ind w:left="720" w:right="48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D513DC">
        <w:rPr>
          <w:rFonts w:ascii="Verdana" w:hAnsi="Verdana"/>
          <w:color w:val="000000" w:themeColor="text1"/>
          <w:sz w:val="20"/>
          <w:szCs w:val="20"/>
        </w:rPr>
        <w:t xml:space="preserve">The Application Context is Spring's advanced container. Similar to </w:t>
      </w:r>
      <w:proofErr w:type="spellStart"/>
      <w:r w:rsidRPr="00D513DC">
        <w:rPr>
          <w:rFonts w:ascii="Verdana" w:hAnsi="Verdana"/>
          <w:color w:val="000000" w:themeColor="text1"/>
          <w:sz w:val="20"/>
          <w:szCs w:val="20"/>
        </w:rPr>
        <w:t>BeanFactory</w:t>
      </w:r>
      <w:proofErr w:type="spellEnd"/>
      <w:r w:rsidRPr="00D513DC">
        <w:rPr>
          <w:rFonts w:ascii="Verdana" w:hAnsi="Verdana"/>
          <w:color w:val="000000" w:themeColor="text1"/>
          <w:sz w:val="20"/>
          <w:szCs w:val="20"/>
        </w:rPr>
        <w:t>, it can load bean definitions, wire beans together, and dispense beans upon request. Additionally, it adds more enterprise-specific functionality such as the ability to resolve textual messages from a properties file and the ability to publish application events to interested event listeners.</w:t>
      </w:r>
      <w:r w:rsidR="001569BC">
        <w:rPr>
          <w:rFonts w:ascii="Verdana" w:hAnsi="Verdana"/>
          <w:color w:val="000000" w:themeColor="text1"/>
          <w:sz w:val="20"/>
          <w:szCs w:val="20"/>
        </w:rPr>
        <w:t xml:space="preserve"> T</w:t>
      </w:r>
      <w:r w:rsidR="00D513DC">
        <w:rPr>
          <w:rFonts w:ascii="Verdana" w:hAnsi="Verdana"/>
          <w:color w:val="000000" w:themeColor="text1"/>
          <w:sz w:val="20"/>
          <w:szCs w:val="20"/>
        </w:rPr>
        <w:t>his is defined by</w:t>
      </w:r>
      <w:r w:rsidR="00D513DC" w:rsidRPr="00D513DC">
        <w:rPr>
          <w:rFonts w:ascii="Verdana" w:hAnsi="Verdana"/>
          <w:i/>
          <w:iCs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D513DC">
        <w:rPr>
          <w:rFonts w:ascii="Verdana" w:hAnsi="Verdana"/>
          <w:i/>
          <w:iCs/>
          <w:color w:val="000000" w:themeColor="text1"/>
          <w:sz w:val="20"/>
          <w:szCs w:val="20"/>
        </w:rPr>
        <w:t>org.springframework</w:t>
      </w:r>
      <w:proofErr w:type="gramEnd"/>
      <w:r w:rsidRPr="00D513DC">
        <w:rPr>
          <w:rFonts w:ascii="Verdana" w:hAnsi="Verdana"/>
          <w:i/>
          <w:iCs/>
          <w:color w:val="000000" w:themeColor="text1"/>
          <w:sz w:val="20"/>
          <w:szCs w:val="20"/>
        </w:rPr>
        <w:t>.context.ApplicationContext</w:t>
      </w:r>
      <w:r w:rsidRPr="00D513DC">
        <w:rPr>
          <w:rFonts w:ascii="Verdana" w:hAnsi="Verdana"/>
          <w:color w:val="000000" w:themeColor="text1"/>
          <w:sz w:val="20"/>
          <w:szCs w:val="20"/>
        </w:rPr>
        <w:t>interface</w:t>
      </w:r>
      <w:proofErr w:type="spellEnd"/>
      <w:r w:rsidRPr="00D513DC">
        <w:rPr>
          <w:rFonts w:ascii="Verdana" w:hAnsi="Verdana"/>
          <w:color w:val="000000" w:themeColor="text1"/>
          <w:sz w:val="20"/>
          <w:szCs w:val="20"/>
        </w:rPr>
        <w:t>.</w:t>
      </w:r>
    </w:p>
    <w:p w14:paraId="32B1ABE5" w14:textId="089A102F" w:rsidR="00E61A65" w:rsidRPr="00D513DC" w:rsidRDefault="00E61A65" w:rsidP="001569BC">
      <w:pPr>
        <w:shd w:val="clear" w:color="auto" w:fill="FFFFFF"/>
        <w:ind w:left="720" w:right="48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D513DC">
        <w:rPr>
          <w:rFonts w:ascii="Verdana" w:hAnsi="Verdana"/>
          <w:color w:val="000000" w:themeColor="text1"/>
          <w:sz w:val="20"/>
          <w:szCs w:val="20"/>
        </w:rPr>
        <w:t>The </w:t>
      </w:r>
      <w:proofErr w:type="spellStart"/>
      <w:r w:rsidRPr="00D513DC">
        <w:rPr>
          <w:rFonts w:ascii="Verdana" w:hAnsi="Verdana"/>
          <w:i/>
          <w:iCs/>
          <w:color w:val="000000" w:themeColor="text1"/>
          <w:sz w:val="20"/>
          <w:szCs w:val="20"/>
        </w:rPr>
        <w:t>ApplicationContext</w:t>
      </w:r>
      <w:proofErr w:type="spellEnd"/>
      <w:r w:rsidRPr="00D513DC">
        <w:rPr>
          <w:rFonts w:ascii="Verdana" w:hAnsi="Verdana"/>
          <w:color w:val="000000" w:themeColor="text1"/>
          <w:sz w:val="20"/>
          <w:szCs w:val="20"/>
        </w:rPr>
        <w:t> includes all functionality of the </w:t>
      </w:r>
      <w:proofErr w:type="spellStart"/>
      <w:r w:rsidRPr="00D513DC">
        <w:rPr>
          <w:rFonts w:ascii="Verdana" w:hAnsi="Verdana"/>
          <w:i/>
          <w:iCs/>
          <w:color w:val="000000" w:themeColor="text1"/>
          <w:sz w:val="20"/>
          <w:szCs w:val="20"/>
        </w:rPr>
        <w:t>BeanFactory</w:t>
      </w:r>
      <w:proofErr w:type="spellEnd"/>
      <w:r w:rsidRPr="00D513DC">
        <w:rPr>
          <w:rFonts w:ascii="Verdana" w:hAnsi="Verdana"/>
          <w:color w:val="000000" w:themeColor="text1"/>
          <w:sz w:val="20"/>
          <w:szCs w:val="20"/>
        </w:rPr>
        <w:t xml:space="preserve">, </w:t>
      </w:r>
      <w:r w:rsidR="00D513DC" w:rsidRPr="00D513DC">
        <w:rPr>
          <w:rFonts w:ascii="Verdana" w:hAnsi="Verdana"/>
          <w:color w:val="000000" w:themeColor="text1"/>
          <w:sz w:val="20"/>
          <w:szCs w:val="20"/>
        </w:rPr>
        <w:t>it</w:t>
      </w:r>
      <w:r w:rsidRPr="00D513DC">
        <w:rPr>
          <w:rFonts w:ascii="Verdana" w:hAnsi="Verdana"/>
          <w:color w:val="000000" w:themeColor="text1"/>
          <w:sz w:val="20"/>
          <w:szCs w:val="20"/>
        </w:rPr>
        <w:t xml:space="preserve"> is generally recommended over </w:t>
      </w:r>
      <w:proofErr w:type="spellStart"/>
      <w:r w:rsidRPr="00D513DC">
        <w:rPr>
          <w:rFonts w:ascii="Verdana" w:hAnsi="Verdana"/>
          <w:color w:val="000000" w:themeColor="text1"/>
          <w:sz w:val="20"/>
          <w:szCs w:val="20"/>
        </w:rPr>
        <w:t>BeanFactory</w:t>
      </w:r>
      <w:proofErr w:type="spellEnd"/>
      <w:r w:rsidRPr="00D513DC">
        <w:rPr>
          <w:rFonts w:ascii="Verdana" w:hAnsi="Verdana"/>
          <w:color w:val="000000" w:themeColor="text1"/>
          <w:sz w:val="20"/>
          <w:szCs w:val="20"/>
        </w:rPr>
        <w:t>. implementations are −</w:t>
      </w:r>
      <w:r w:rsidR="0024598D" w:rsidRPr="00D513DC">
        <w:rPr>
          <w:rFonts w:ascii="Verdana" w:hAnsi="Verdana"/>
          <w:color w:val="000000" w:themeColor="text1"/>
          <w:sz w:val="20"/>
          <w:szCs w:val="20"/>
        </w:rPr>
        <w:t xml:space="preserve"> </w:t>
      </w:r>
    </w:p>
    <w:p w14:paraId="651C3A85" w14:textId="461DD766" w:rsidR="00E61A65" w:rsidRPr="009718C3" w:rsidRDefault="00E61A65" w:rsidP="0024598D">
      <w:pPr>
        <w:shd w:val="clear" w:color="auto" w:fill="FFFFFF"/>
        <w:ind w:right="48" w:firstLine="720"/>
        <w:jc w:val="both"/>
        <w:rPr>
          <w:rFonts w:ascii="Verdana" w:hAnsi="Verdana"/>
          <w:color w:val="000000" w:themeColor="text1"/>
          <w:sz w:val="20"/>
          <w:szCs w:val="20"/>
        </w:rPr>
      </w:pPr>
      <w:proofErr w:type="spellStart"/>
      <w:r w:rsidRPr="009718C3">
        <w:rPr>
          <w:rFonts w:ascii="Verdana" w:hAnsi="Verdana"/>
          <w:bCs/>
          <w:color w:val="000000" w:themeColor="text1"/>
          <w:sz w:val="20"/>
          <w:szCs w:val="20"/>
        </w:rPr>
        <w:t>FileSystemXmlApplicationContext</w:t>
      </w:r>
      <w:proofErr w:type="spellEnd"/>
    </w:p>
    <w:p w14:paraId="06FDE15A" w14:textId="1E435B62" w:rsidR="00E61A65" w:rsidRPr="009718C3" w:rsidRDefault="00E61A65" w:rsidP="0024598D">
      <w:pPr>
        <w:shd w:val="clear" w:color="auto" w:fill="FFFFFF"/>
        <w:ind w:left="720" w:right="48"/>
        <w:jc w:val="both"/>
        <w:rPr>
          <w:rFonts w:ascii="Verdana" w:hAnsi="Verdana"/>
          <w:color w:val="000000" w:themeColor="text1"/>
          <w:sz w:val="20"/>
          <w:szCs w:val="20"/>
        </w:rPr>
      </w:pPr>
      <w:proofErr w:type="spellStart"/>
      <w:r w:rsidRPr="009718C3">
        <w:rPr>
          <w:rFonts w:ascii="Verdana" w:hAnsi="Verdana"/>
          <w:bCs/>
          <w:color w:val="000000" w:themeColor="text1"/>
          <w:sz w:val="20"/>
          <w:szCs w:val="20"/>
        </w:rPr>
        <w:t>ClassPathXmlApplicationContext</w:t>
      </w:r>
      <w:proofErr w:type="spellEnd"/>
      <w:r w:rsidRPr="009718C3">
        <w:rPr>
          <w:rFonts w:ascii="Verdana" w:hAnsi="Verdana"/>
          <w:color w:val="000000" w:themeColor="text1"/>
          <w:sz w:val="20"/>
          <w:szCs w:val="20"/>
        </w:rPr>
        <w:t> </w:t>
      </w:r>
    </w:p>
    <w:p w14:paraId="54BAF5C9" w14:textId="191593CD" w:rsidR="00E61A65" w:rsidRPr="009718C3" w:rsidRDefault="00E61A65" w:rsidP="009718C3">
      <w:pPr>
        <w:shd w:val="clear" w:color="auto" w:fill="FFFFFF"/>
        <w:ind w:right="48" w:firstLine="720"/>
        <w:jc w:val="both"/>
        <w:rPr>
          <w:rFonts w:ascii="Verdana" w:hAnsi="Verdana"/>
          <w:color w:val="000000" w:themeColor="text1"/>
          <w:sz w:val="20"/>
          <w:szCs w:val="20"/>
        </w:rPr>
      </w:pPr>
      <w:proofErr w:type="spellStart"/>
      <w:r w:rsidRPr="009718C3">
        <w:rPr>
          <w:rFonts w:ascii="Verdana" w:hAnsi="Verdana"/>
          <w:bCs/>
          <w:color w:val="000000" w:themeColor="text1"/>
          <w:sz w:val="20"/>
          <w:szCs w:val="20"/>
        </w:rPr>
        <w:t>WebXmlApplicationContext</w:t>
      </w:r>
      <w:proofErr w:type="spellEnd"/>
      <w:r w:rsidRPr="009718C3">
        <w:rPr>
          <w:rFonts w:ascii="Verdana" w:hAnsi="Verdana"/>
          <w:color w:val="000000" w:themeColor="text1"/>
          <w:sz w:val="20"/>
          <w:szCs w:val="20"/>
        </w:rPr>
        <w:t> </w:t>
      </w:r>
    </w:p>
    <w:p w14:paraId="7319B867" w14:textId="77777777" w:rsidR="00297949" w:rsidRPr="00D513DC" w:rsidRDefault="00297949" w:rsidP="00E61A65">
      <w:pPr>
        <w:rPr>
          <w:rFonts w:ascii="Verdana" w:hAnsi="Verdana"/>
          <w:color w:val="000000" w:themeColor="text1"/>
          <w:sz w:val="20"/>
          <w:szCs w:val="20"/>
        </w:rPr>
      </w:pPr>
    </w:p>
    <w:p w14:paraId="3D0B960F" w14:textId="77777777" w:rsidR="00297949" w:rsidRPr="00D513DC" w:rsidRDefault="00297949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06884FC8" w14:textId="4354A132" w:rsidR="00022864" w:rsidRPr="009718C3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b/>
          <w:color w:val="000000" w:themeColor="text1"/>
          <w:sz w:val="20"/>
          <w:szCs w:val="20"/>
        </w:rPr>
      </w:pPr>
      <w:r>
        <w:rPr>
          <w:rFonts w:ascii="Verdana" w:hAnsi="Verdana" w:cstheme="minorHAnsi"/>
          <w:b/>
          <w:color w:val="000000" w:themeColor="text1"/>
          <w:sz w:val="20"/>
          <w:szCs w:val="20"/>
        </w:rPr>
        <w:t>7</w:t>
      </w:r>
      <w:r w:rsidR="00022864" w:rsidRPr="009718C3">
        <w:rPr>
          <w:rFonts w:ascii="Verdana" w:hAnsi="Verdana" w:cstheme="minorHAnsi"/>
          <w:b/>
          <w:color w:val="000000" w:themeColor="text1"/>
          <w:sz w:val="20"/>
          <w:szCs w:val="20"/>
        </w:rPr>
        <w:t xml:space="preserve">)  How do you configure a java application to be deployable to </w:t>
      </w:r>
      <w:r w:rsidR="003C5390" w:rsidRPr="009718C3">
        <w:rPr>
          <w:rFonts w:ascii="Verdana" w:hAnsi="Verdana" w:cstheme="minorHAnsi"/>
          <w:b/>
          <w:color w:val="000000" w:themeColor="text1"/>
          <w:sz w:val="20"/>
          <w:szCs w:val="20"/>
        </w:rPr>
        <w:t>K8S</w:t>
      </w:r>
      <w:r w:rsidR="00022864" w:rsidRPr="009718C3">
        <w:rPr>
          <w:rFonts w:ascii="Verdana" w:hAnsi="Verdana" w:cstheme="minorHAnsi"/>
          <w:b/>
          <w:color w:val="000000" w:themeColor="text1"/>
          <w:sz w:val="20"/>
          <w:szCs w:val="20"/>
        </w:rPr>
        <w:t xml:space="preserve"> </w:t>
      </w:r>
    </w:p>
    <w:p w14:paraId="0E144627" w14:textId="77C07AA3" w:rsidR="00D24892" w:rsidRPr="00715EAE" w:rsidRDefault="006A5CE5" w:rsidP="00715EAE">
      <w:pPr>
        <w:ind w:left="720"/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</w:pPr>
      <w:r w:rsidRPr="00D513DC"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  <w:t>Packaging and deploying Java applications within Docker containers.</w:t>
      </w:r>
      <w:r w:rsidR="00715EAE"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  <w:t xml:space="preserve"> </w:t>
      </w:r>
      <w:r w:rsidR="00470AEC" w:rsidRPr="00715EAE">
        <w:rPr>
          <w:rFonts w:ascii="Verdana" w:hAnsi="Verdana" w:cs="Arial"/>
          <w:color w:val="000000" w:themeColor="text1"/>
          <w:sz w:val="20"/>
          <w:szCs w:val="20"/>
        </w:rPr>
        <w:t>Minikube</w:t>
      </w:r>
      <w:r w:rsidR="00470AEC" w:rsidRPr="00D513DC">
        <w:rPr>
          <w:rFonts w:ascii="Verdana" w:hAnsi="Verdana" w:cs="Arial"/>
          <w:color w:val="000000" w:themeColor="text1"/>
          <w:sz w:val="20"/>
          <w:szCs w:val="20"/>
          <w:shd w:val="clear" w:color="auto" w:fill="FFFFFF"/>
        </w:rPr>
        <w:t> is a tool that makes it easy to run Kubernetes for local development</w:t>
      </w:r>
      <w:r w:rsidR="00715EAE">
        <w:rPr>
          <w:rFonts w:ascii="Verdana" w:hAnsi="Verdana" w:cs="Arial"/>
          <w:color w:val="000000" w:themeColor="text1"/>
          <w:sz w:val="20"/>
          <w:szCs w:val="20"/>
          <w:shd w:val="clear" w:color="auto" w:fill="FFFFFF"/>
        </w:rPr>
        <w:t xml:space="preserve">. </w:t>
      </w:r>
      <w:r w:rsidR="00D24892" w:rsidRPr="00D513DC">
        <w:rPr>
          <w:rFonts w:ascii="Verdana" w:hAnsi="Verdana" w:cs="Arial"/>
          <w:color w:val="000000" w:themeColor="text1"/>
          <w:sz w:val="20"/>
          <w:szCs w:val="20"/>
        </w:rPr>
        <w:t>Kubectl</w:t>
      </w:r>
      <w:r w:rsidR="00D24892" w:rsidRPr="00D513DC">
        <w:rPr>
          <w:rStyle w:val="apple-converted-space"/>
          <w:rFonts w:ascii="Verdana" w:hAnsi="Verdana" w:cs="Arial"/>
          <w:color w:val="000000" w:themeColor="text1"/>
          <w:sz w:val="20"/>
          <w:szCs w:val="20"/>
          <w:shd w:val="clear" w:color="auto" w:fill="FFFFFF"/>
        </w:rPr>
        <w:t> </w:t>
      </w:r>
      <w:r w:rsidR="00D24892" w:rsidRPr="00D513DC">
        <w:rPr>
          <w:rFonts w:ascii="Verdana" w:hAnsi="Verdana" w:cs="Arial"/>
          <w:color w:val="000000" w:themeColor="text1"/>
          <w:sz w:val="20"/>
          <w:szCs w:val="20"/>
          <w:shd w:val="clear" w:color="auto" w:fill="FFFFFF"/>
        </w:rPr>
        <w:t xml:space="preserve">is a command line application that executes commands against </w:t>
      </w:r>
      <w:r w:rsidR="003C5390" w:rsidRPr="00D513DC">
        <w:rPr>
          <w:rFonts w:ascii="Verdana" w:hAnsi="Verdana" w:cs="Arial"/>
          <w:color w:val="000000" w:themeColor="text1"/>
          <w:sz w:val="20"/>
          <w:szCs w:val="20"/>
          <w:shd w:val="clear" w:color="auto" w:fill="FFFFFF"/>
        </w:rPr>
        <w:t>K8S</w:t>
      </w:r>
      <w:r w:rsidR="00D24892" w:rsidRPr="00D513DC">
        <w:rPr>
          <w:rFonts w:ascii="Verdana" w:hAnsi="Verdana" w:cs="Arial"/>
          <w:color w:val="000000" w:themeColor="text1"/>
          <w:sz w:val="20"/>
          <w:szCs w:val="20"/>
          <w:shd w:val="clear" w:color="auto" w:fill="FFFFFF"/>
        </w:rPr>
        <w:t xml:space="preserve"> clusters</w:t>
      </w:r>
      <w:r w:rsidR="00715EAE">
        <w:rPr>
          <w:rFonts w:ascii="Verdana" w:hAnsi="Verdana" w:cs="Arial"/>
          <w:color w:val="000000" w:themeColor="text1"/>
          <w:sz w:val="20"/>
          <w:szCs w:val="20"/>
          <w:shd w:val="clear" w:color="auto" w:fill="FFFFFF"/>
        </w:rPr>
        <w:t>.</w:t>
      </w:r>
      <w:r w:rsidR="00715EAE"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  <w:t xml:space="preserve"> </w:t>
      </w:r>
      <w:r w:rsidR="00D24892" w:rsidRPr="00D513DC">
        <w:rPr>
          <w:rFonts w:ascii="Verdana" w:hAnsi="Verdana" w:cs="Arial"/>
          <w:color w:val="000000" w:themeColor="text1"/>
          <w:sz w:val="20"/>
          <w:szCs w:val="20"/>
          <w:shd w:val="clear" w:color="auto" w:fill="FFFFFF"/>
        </w:rPr>
        <w:t>Kubernetes pulls container images from publicly available registries.</w:t>
      </w:r>
      <w:r w:rsidR="00D24892" w:rsidRPr="00D513DC">
        <w:rPr>
          <w:rStyle w:val="apple-converted-space"/>
          <w:rFonts w:ascii="Verdana" w:hAnsi="Verdana" w:cs="Arial"/>
          <w:color w:val="000000" w:themeColor="text1"/>
          <w:sz w:val="20"/>
          <w:szCs w:val="20"/>
          <w:shd w:val="clear" w:color="auto" w:fill="FFFFFF"/>
        </w:rPr>
        <w:t> </w:t>
      </w:r>
      <w:r w:rsidR="00D24892" w:rsidRPr="00D513DC">
        <w:rPr>
          <w:rFonts w:ascii="Verdana" w:hAnsi="Verdana" w:cs="Arial"/>
          <w:color w:val="000000" w:themeColor="text1"/>
          <w:sz w:val="20"/>
          <w:szCs w:val="20"/>
          <w:shd w:val="clear" w:color="auto" w:fill="FFFFFF"/>
        </w:rPr>
        <w:t>We will define a Kubernetes service object for this application</w:t>
      </w:r>
      <w:r w:rsidR="003354CF" w:rsidRPr="00D513DC">
        <w:rPr>
          <w:rFonts w:ascii="Verdana" w:hAnsi="Verdana" w:cs="Arial"/>
          <w:color w:val="000000" w:themeColor="text1"/>
          <w:sz w:val="20"/>
          <w:szCs w:val="20"/>
          <w:shd w:val="clear" w:color="auto" w:fill="FFFFFF"/>
        </w:rPr>
        <w:t xml:space="preserve"> y</w:t>
      </w:r>
      <w:r w:rsidR="003C5390" w:rsidRPr="00D513DC">
        <w:rPr>
          <w:rFonts w:ascii="Verdana" w:hAnsi="Verdana" w:cs="Arial"/>
          <w:color w:val="000000" w:themeColor="text1"/>
          <w:sz w:val="20"/>
          <w:szCs w:val="20"/>
          <w:shd w:val="clear" w:color="auto" w:fill="FFFFFF"/>
        </w:rPr>
        <w:t>a</w:t>
      </w:r>
      <w:r w:rsidR="003354CF" w:rsidRPr="00D513DC">
        <w:rPr>
          <w:rFonts w:ascii="Verdana" w:hAnsi="Verdana" w:cs="Arial"/>
          <w:color w:val="000000" w:themeColor="text1"/>
          <w:sz w:val="20"/>
          <w:szCs w:val="20"/>
          <w:shd w:val="clear" w:color="auto" w:fill="FFFFFF"/>
        </w:rPr>
        <w:t xml:space="preserve">ml file .The </w:t>
      </w:r>
      <w:r w:rsidR="00D24892" w:rsidRPr="00D513DC">
        <w:rPr>
          <w:rFonts w:ascii="Verdana" w:hAnsi="Verdana" w:cs="Arial"/>
          <w:color w:val="000000" w:themeColor="text1"/>
          <w:sz w:val="20"/>
          <w:szCs w:val="20"/>
          <w:shd w:val="clear" w:color="auto" w:fill="FFFFFF"/>
        </w:rPr>
        <w:t>next step is to define and create a deployment for our application. This is where we specify the image we previously created and published to the registry.</w:t>
      </w:r>
    </w:p>
    <w:p w14:paraId="3684A4AE" w14:textId="4D75CF84" w:rsidR="00D24892" w:rsidRPr="00D513DC" w:rsidRDefault="00D24892" w:rsidP="00D24892">
      <w:pPr>
        <w:rPr>
          <w:rFonts w:ascii="Verdana" w:hAnsi="Verdana"/>
          <w:color w:val="000000" w:themeColor="text1"/>
          <w:sz w:val="20"/>
          <w:szCs w:val="20"/>
        </w:rPr>
      </w:pPr>
    </w:p>
    <w:p w14:paraId="108666B0" w14:textId="77777777" w:rsidR="006A5CE5" w:rsidRPr="00D513DC" w:rsidRDefault="006A5CE5" w:rsidP="006A5CE5">
      <w:pPr>
        <w:rPr>
          <w:rFonts w:ascii="Verdana" w:hAnsi="Verdana"/>
          <w:color w:val="000000" w:themeColor="text1"/>
          <w:sz w:val="20"/>
          <w:szCs w:val="20"/>
        </w:rPr>
      </w:pPr>
    </w:p>
    <w:p w14:paraId="4F0F122D" w14:textId="50A4E0B9" w:rsidR="006A5CE5" w:rsidRDefault="006A5CE5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604DFDAF" w14:textId="2B0A12AB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3C7AF9C5" w14:textId="54CCD7A0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517905E4" w14:textId="2AE3E3D5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03A81A5B" w14:textId="6307BC78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3AD63643" w14:textId="46EC8D0B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7BEBBDA1" w14:textId="1DD6B324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50A3240D" w14:textId="1DAAD480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3DA6FACE" w14:textId="49F0958A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2DA5ADC5" w14:textId="480821DA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7B078660" w14:textId="6ABB1D70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2765489A" w14:textId="739EF989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34D7E273" w14:textId="59171BFC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669973F4" w14:textId="28023694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77F4848F" w14:textId="7A8E5603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418698DE" w14:textId="63A34627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09C72747" w14:textId="383A91DB" w:rsidR="000C1B2F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53604DAE" w14:textId="77777777" w:rsidR="000C1B2F" w:rsidRPr="00D513DC" w:rsidRDefault="000C1B2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33AF693B" w14:textId="77777777" w:rsidR="00802AA9" w:rsidRPr="00D513DC" w:rsidRDefault="00802AA9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3669710A" w14:textId="6C199C0A" w:rsidR="00022864" w:rsidRPr="000C1B2F" w:rsidRDefault="004032AF" w:rsidP="00E61A65">
      <w:pPr>
        <w:pStyle w:val="NormalWeb"/>
        <w:spacing w:before="0" w:beforeAutospacing="0" w:after="0" w:afterAutospacing="0"/>
        <w:ind w:left="720"/>
        <w:rPr>
          <w:rFonts w:ascii="Verdana" w:hAnsi="Verdana" w:cstheme="minorHAnsi"/>
          <w:b/>
          <w:color w:val="000000" w:themeColor="text1"/>
          <w:sz w:val="20"/>
          <w:szCs w:val="20"/>
        </w:rPr>
      </w:pPr>
      <w:r>
        <w:rPr>
          <w:rFonts w:ascii="Verdana" w:hAnsi="Verdana" w:cstheme="minorHAnsi"/>
          <w:b/>
          <w:color w:val="000000" w:themeColor="text1"/>
          <w:sz w:val="20"/>
          <w:szCs w:val="20"/>
        </w:rPr>
        <w:t>8</w:t>
      </w:r>
      <w:r w:rsidR="00022864" w:rsidRPr="000C1B2F">
        <w:rPr>
          <w:rFonts w:ascii="Verdana" w:hAnsi="Verdana" w:cstheme="minorHAnsi"/>
          <w:b/>
          <w:color w:val="000000" w:themeColor="text1"/>
          <w:sz w:val="20"/>
          <w:szCs w:val="20"/>
        </w:rPr>
        <w:t xml:space="preserve">)  Draw an ERD for a School Management System </w:t>
      </w:r>
    </w:p>
    <w:p w14:paraId="06226E1E" w14:textId="77777777" w:rsidR="00022864" w:rsidRPr="000C1B2F" w:rsidRDefault="00022864" w:rsidP="00E61A65">
      <w:pPr>
        <w:pStyle w:val="NormalWeb"/>
        <w:numPr>
          <w:ilvl w:val="1"/>
          <w:numId w:val="43"/>
        </w:numPr>
        <w:spacing w:before="0" w:beforeAutospacing="0" w:after="0" w:afterAutospacing="0"/>
        <w:rPr>
          <w:rFonts w:ascii="Verdana" w:hAnsi="Verdana" w:cstheme="minorHAnsi"/>
          <w:b/>
          <w:color w:val="000000" w:themeColor="text1"/>
          <w:sz w:val="20"/>
          <w:szCs w:val="20"/>
        </w:rPr>
      </w:pPr>
      <w:proofErr w:type="spellStart"/>
      <w:r w:rsidRPr="000C1B2F">
        <w:rPr>
          <w:rFonts w:ascii="Verdana" w:hAnsi="Verdana" w:cstheme="minorHAnsi"/>
          <w:b/>
          <w:color w:val="000000" w:themeColor="text1"/>
          <w:sz w:val="20"/>
          <w:szCs w:val="20"/>
        </w:rPr>
        <w:t>i</w:t>
      </w:r>
      <w:proofErr w:type="spellEnd"/>
      <w:r w:rsidRPr="000C1B2F">
        <w:rPr>
          <w:rFonts w:ascii="Verdana" w:hAnsi="Verdana" w:cstheme="minorHAnsi"/>
          <w:b/>
          <w:color w:val="000000" w:themeColor="text1"/>
          <w:sz w:val="20"/>
          <w:szCs w:val="20"/>
        </w:rPr>
        <w:t xml:space="preserve">)  List different Entities </w:t>
      </w:r>
    </w:p>
    <w:p w14:paraId="71E7346F" w14:textId="77777777" w:rsidR="00022864" w:rsidRPr="000C1B2F" w:rsidRDefault="00022864" w:rsidP="00E61A65">
      <w:pPr>
        <w:pStyle w:val="NormalWeb"/>
        <w:numPr>
          <w:ilvl w:val="1"/>
          <w:numId w:val="43"/>
        </w:numPr>
        <w:spacing w:before="0" w:beforeAutospacing="0" w:after="0" w:afterAutospacing="0"/>
        <w:rPr>
          <w:rFonts w:ascii="Verdana" w:hAnsi="Verdana" w:cstheme="minorHAnsi"/>
          <w:b/>
          <w:color w:val="000000" w:themeColor="text1"/>
          <w:sz w:val="20"/>
          <w:szCs w:val="20"/>
        </w:rPr>
      </w:pPr>
      <w:r w:rsidRPr="000C1B2F">
        <w:rPr>
          <w:rFonts w:ascii="Verdana" w:hAnsi="Verdana" w:cstheme="minorHAnsi"/>
          <w:b/>
          <w:color w:val="000000" w:themeColor="text1"/>
          <w:sz w:val="20"/>
          <w:szCs w:val="20"/>
        </w:rPr>
        <w:t xml:space="preserve">ii)  Identify the relationships </w:t>
      </w:r>
    </w:p>
    <w:p w14:paraId="43048C2B" w14:textId="10DED658" w:rsidR="00B479A5" w:rsidRDefault="00B479A5" w:rsidP="00E61A65">
      <w:pPr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52568C90" w14:textId="2A0DE0DB" w:rsidR="002D244C" w:rsidRDefault="000F008F" w:rsidP="00826700">
      <w:pPr>
        <w:ind w:left="420"/>
      </w:pPr>
      <w:r>
        <w:rPr>
          <w:rFonts w:ascii="Verdana" w:hAnsi="Verdana" w:cstheme="minorHAnsi"/>
          <w:color w:val="000000" w:themeColor="text1"/>
          <w:sz w:val="20"/>
          <w:szCs w:val="20"/>
        </w:rPr>
        <w:t>Answer: This entity relationship diagram shows that relationship between Student, school, teacher and with the parent of student.</w:t>
      </w:r>
      <w:r w:rsidR="002D244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r w:rsidR="002D244C">
        <w:rPr>
          <w:rFonts w:ascii="Arial" w:hAnsi="Arial" w:cs="Arial"/>
          <w:color w:val="222222"/>
          <w:shd w:val="clear" w:color="auto" w:fill="FFFFFF"/>
        </w:rPr>
        <w:t>An ERD is a conceptual and representational model of data used to represent the entity framework infrastructure</w:t>
      </w:r>
    </w:p>
    <w:p w14:paraId="4FD1A365" w14:textId="27AF7264" w:rsidR="000F008F" w:rsidRDefault="000F008F" w:rsidP="00E61A65">
      <w:pPr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09108D7D" w14:textId="03E13428" w:rsidR="00674F7C" w:rsidRDefault="00674F7C" w:rsidP="00826700">
      <w:pPr>
        <w:ind w:firstLine="720"/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>List of entities:</w:t>
      </w:r>
    </w:p>
    <w:p w14:paraId="719A8F43" w14:textId="11336A81" w:rsidR="00674F7C" w:rsidRDefault="00674F7C" w:rsidP="00674F7C">
      <w:pPr>
        <w:pStyle w:val="ListParagraph"/>
        <w:numPr>
          <w:ilvl w:val="0"/>
          <w:numId w:val="49"/>
        </w:numPr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>Student</w:t>
      </w:r>
    </w:p>
    <w:p w14:paraId="7C8987F0" w14:textId="7AE11CB3" w:rsidR="00674F7C" w:rsidRDefault="00674F7C" w:rsidP="00674F7C">
      <w:pPr>
        <w:pStyle w:val="ListParagraph"/>
        <w:numPr>
          <w:ilvl w:val="0"/>
          <w:numId w:val="49"/>
        </w:numPr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>School</w:t>
      </w:r>
    </w:p>
    <w:p w14:paraId="590FF411" w14:textId="0C5FCB88" w:rsidR="00674F7C" w:rsidRDefault="00674F7C" w:rsidP="00674F7C">
      <w:pPr>
        <w:pStyle w:val="ListParagraph"/>
        <w:numPr>
          <w:ilvl w:val="0"/>
          <w:numId w:val="49"/>
        </w:numPr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>Teacher</w:t>
      </w:r>
    </w:p>
    <w:p w14:paraId="4332808D" w14:textId="450FF08A" w:rsidR="00674F7C" w:rsidRDefault="00674F7C" w:rsidP="00674F7C">
      <w:pPr>
        <w:pStyle w:val="ListParagraph"/>
        <w:numPr>
          <w:ilvl w:val="0"/>
          <w:numId w:val="49"/>
        </w:numPr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>Homework</w:t>
      </w:r>
    </w:p>
    <w:p w14:paraId="497DBE5F" w14:textId="02BD5EFF" w:rsidR="00674F7C" w:rsidRDefault="00674F7C" w:rsidP="00674F7C">
      <w:pPr>
        <w:pStyle w:val="ListParagraph"/>
        <w:numPr>
          <w:ilvl w:val="0"/>
          <w:numId w:val="49"/>
        </w:numPr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>Student address</w:t>
      </w:r>
    </w:p>
    <w:p w14:paraId="39927C0D" w14:textId="127507CF" w:rsidR="00674F7C" w:rsidRDefault="00674F7C" w:rsidP="00674F7C">
      <w:pPr>
        <w:pStyle w:val="ListParagraph"/>
        <w:numPr>
          <w:ilvl w:val="0"/>
          <w:numId w:val="49"/>
        </w:numPr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>Student parent</w:t>
      </w:r>
    </w:p>
    <w:p w14:paraId="6DC3FAAF" w14:textId="391FF000" w:rsidR="00674F7C" w:rsidRDefault="00674F7C" w:rsidP="00674F7C">
      <w:pPr>
        <w:pStyle w:val="ListParagraph"/>
        <w:numPr>
          <w:ilvl w:val="0"/>
          <w:numId w:val="49"/>
        </w:numPr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>Family member of student</w:t>
      </w:r>
    </w:p>
    <w:p w14:paraId="1946F636" w14:textId="72980B4C" w:rsidR="00674F7C" w:rsidRDefault="00674F7C" w:rsidP="00674F7C">
      <w:pPr>
        <w:pStyle w:val="ListParagraph"/>
        <w:numPr>
          <w:ilvl w:val="0"/>
          <w:numId w:val="49"/>
        </w:numPr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>Address</w:t>
      </w:r>
    </w:p>
    <w:p w14:paraId="2D2F861A" w14:textId="64B0B664" w:rsidR="00674F7C" w:rsidRDefault="00674F7C" w:rsidP="00674F7C">
      <w:pPr>
        <w:pStyle w:val="ListParagraph"/>
        <w:numPr>
          <w:ilvl w:val="0"/>
          <w:numId w:val="49"/>
        </w:numPr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>Parents address</w:t>
      </w:r>
    </w:p>
    <w:p w14:paraId="6A520FAA" w14:textId="00A732D9" w:rsidR="00674F7C" w:rsidRDefault="00674F7C" w:rsidP="00674F7C">
      <w:pPr>
        <w:pStyle w:val="ListParagraph"/>
        <w:numPr>
          <w:ilvl w:val="0"/>
          <w:numId w:val="49"/>
        </w:numPr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>Parents</w:t>
      </w:r>
    </w:p>
    <w:p w14:paraId="2956526D" w14:textId="3CDA0B70" w:rsidR="00674F7C" w:rsidRDefault="00674F7C" w:rsidP="00674F7C">
      <w:pPr>
        <w:pStyle w:val="ListParagraph"/>
        <w:numPr>
          <w:ilvl w:val="0"/>
          <w:numId w:val="49"/>
        </w:numPr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>Family</w:t>
      </w:r>
    </w:p>
    <w:p w14:paraId="1B648F0A" w14:textId="63867FD7" w:rsidR="00674F7C" w:rsidRDefault="00674F7C" w:rsidP="00674F7C">
      <w:pPr>
        <w:pStyle w:val="ListParagraph"/>
        <w:numPr>
          <w:ilvl w:val="0"/>
          <w:numId w:val="49"/>
        </w:numPr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>Subject</w:t>
      </w:r>
    </w:p>
    <w:p w14:paraId="0A1EB782" w14:textId="522856EA" w:rsidR="00674F7C" w:rsidRDefault="00674F7C" w:rsidP="00674F7C">
      <w:pPr>
        <w:pStyle w:val="ListParagraph"/>
        <w:numPr>
          <w:ilvl w:val="0"/>
          <w:numId w:val="49"/>
        </w:numPr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>Class</w:t>
      </w:r>
    </w:p>
    <w:p w14:paraId="5BA5DB4A" w14:textId="6054F1D6" w:rsidR="00674F7C" w:rsidRDefault="00674F7C" w:rsidP="00674F7C">
      <w:pPr>
        <w:pStyle w:val="ListParagraph"/>
        <w:numPr>
          <w:ilvl w:val="0"/>
          <w:numId w:val="49"/>
        </w:numPr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>Student class</w:t>
      </w:r>
    </w:p>
    <w:p w14:paraId="35CE8D0A" w14:textId="0C0E521B" w:rsidR="00674F7C" w:rsidRDefault="00674F7C" w:rsidP="00674F7C">
      <w:pPr>
        <w:pStyle w:val="ListParagraph"/>
        <w:numPr>
          <w:ilvl w:val="0"/>
          <w:numId w:val="49"/>
        </w:numPr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 xml:space="preserve">Report </w:t>
      </w:r>
      <w:r w:rsidR="002D244C">
        <w:rPr>
          <w:rFonts w:ascii="Verdana" w:hAnsi="Verdana" w:cstheme="minorHAnsi"/>
          <w:color w:val="000000" w:themeColor="text1"/>
          <w:sz w:val="20"/>
          <w:szCs w:val="20"/>
        </w:rPr>
        <w:t>and etc.</w:t>
      </w:r>
    </w:p>
    <w:p w14:paraId="1C7097F9" w14:textId="77777777" w:rsidR="002D244C" w:rsidRPr="002D244C" w:rsidRDefault="002D244C" w:rsidP="002D244C">
      <w:pPr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13102225" w14:textId="1330C859" w:rsidR="002D244C" w:rsidRDefault="002273EC" w:rsidP="002D244C">
      <w:pPr>
        <w:pStyle w:val="ListParagraph"/>
        <w:ind w:left="720" w:firstLine="0"/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>Relationship:</w:t>
      </w:r>
    </w:p>
    <w:p w14:paraId="5182BDF2" w14:textId="21944290" w:rsidR="002273EC" w:rsidRDefault="007C25A1" w:rsidP="007C25A1">
      <w:pPr>
        <w:pStyle w:val="ListParagraph"/>
        <w:numPr>
          <w:ilvl w:val="0"/>
          <w:numId w:val="50"/>
        </w:numPr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 xml:space="preserve">School has-a </w:t>
      </w:r>
      <w:r w:rsidR="002D733C">
        <w:rPr>
          <w:rFonts w:ascii="Verdana" w:hAnsi="Verdana" w:cstheme="minorHAnsi"/>
          <w:color w:val="000000" w:themeColor="text1"/>
          <w:sz w:val="20"/>
          <w:szCs w:val="20"/>
        </w:rPr>
        <w:t xml:space="preserve">one to many </w:t>
      </w:r>
      <w:r w:rsidR="00907097">
        <w:rPr>
          <w:rFonts w:ascii="Verdana" w:hAnsi="Verdana" w:cstheme="minorHAnsi"/>
          <w:color w:val="000000" w:themeColor="text1"/>
          <w:sz w:val="20"/>
          <w:szCs w:val="20"/>
        </w:rPr>
        <w:t>relationships</w:t>
      </w:r>
      <w:r>
        <w:rPr>
          <w:rFonts w:ascii="Verdana" w:hAnsi="Verdana" w:cstheme="minorHAnsi"/>
          <w:color w:val="000000" w:themeColor="text1"/>
          <w:sz w:val="20"/>
          <w:szCs w:val="20"/>
        </w:rPr>
        <w:t xml:space="preserve"> with teacher.</w:t>
      </w:r>
      <w:r w:rsidR="00681727">
        <w:rPr>
          <w:rFonts w:ascii="Verdana" w:hAnsi="Verdana" w:cstheme="minorHAnsi"/>
          <w:color w:val="000000" w:themeColor="text1"/>
          <w:sz w:val="20"/>
          <w:szCs w:val="20"/>
        </w:rPr>
        <w:t xml:space="preserve"> (compositions)</w:t>
      </w:r>
    </w:p>
    <w:p w14:paraId="05FAF171" w14:textId="1AE429F8" w:rsidR="007C25A1" w:rsidRPr="00681727" w:rsidRDefault="00907097" w:rsidP="00681727">
      <w:pPr>
        <w:pStyle w:val="ListParagraph"/>
        <w:numPr>
          <w:ilvl w:val="0"/>
          <w:numId w:val="50"/>
        </w:numPr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>Teacher has-a one to many relationships with student.</w:t>
      </w:r>
      <w:r w:rsidR="00681727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r w:rsidR="00681727">
        <w:rPr>
          <w:rFonts w:ascii="Verdana" w:hAnsi="Verdana" w:cstheme="minorHAnsi"/>
          <w:color w:val="000000" w:themeColor="text1"/>
          <w:sz w:val="20"/>
          <w:szCs w:val="20"/>
        </w:rPr>
        <w:t>(compositions)</w:t>
      </w:r>
    </w:p>
    <w:p w14:paraId="1B3859AD" w14:textId="6D4B6050" w:rsidR="00907097" w:rsidRPr="00681727" w:rsidRDefault="00907097" w:rsidP="00681727">
      <w:pPr>
        <w:pStyle w:val="ListParagraph"/>
        <w:numPr>
          <w:ilvl w:val="0"/>
          <w:numId w:val="50"/>
        </w:numPr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>Student has-a one to one relation with parents.</w:t>
      </w:r>
      <w:r w:rsidR="00681727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r w:rsidR="00681727">
        <w:rPr>
          <w:rFonts w:ascii="Verdana" w:hAnsi="Verdana" w:cstheme="minorHAnsi"/>
          <w:color w:val="000000" w:themeColor="text1"/>
          <w:sz w:val="20"/>
          <w:szCs w:val="20"/>
        </w:rPr>
        <w:t>(compositions)</w:t>
      </w:r>
    </w:p>
    <w:p w14:paraId="330ACD8D" w14:textId="1DF11B08" w:rsidR="00907097" w:rsidRPr="00681727" w:rsidRDefault="00907097" w:rsidP="00681727">
      <w:pPr>
        <w:pStyle w:val="ListParagraph"/>
        <w:numPr>
          <w:ilvl w:val="0"/>
          <w:numId w:val="50"/>
        </w:numPr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>Student has-a one to many relationships with homework.</w:t>
      </w:r>
      <w:r w:rsidR="00681727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r w:rsidR="00681727">
        <w:rPr>
          <w:rFonts w:ascii="Verdana" w:hAnsi="Verdana" w:cstheme="minorHAnsi"/>
          <w:color w:val="000000" w:themeColor="text1"/>
          <w:sz w:val="20"/>
          <w:szCs w:val="20"/>
        </w:rPr>
        <w:t>(compositions)</w:t>
      </w:r>
    </w:p>
    <w:p w14:paraId="6023A428" w14:textId="1DEFECDA" w:rsidR="00907097" w:rsidRPr="00681727" w:rsidRDefault="00907097" w:rsidP="00681727">
      <w:pPr>
        <w:pStyle w:val="ListParagraph"/>
        <w:numPr>
          <w:ilvl w:val="0"/>
          <w:numId w:val="50"/>
        </w:numPr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>Student has-a one to one relationship with reports.</w:t>
      </w:r>
      <w:r w:rsidR="00681727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r w:rsidR="00681727">
        <w:rPr>
          <w:rFonts w:ascii="Verdana" w:hAnsi="Verdana" w:cstheme="minorHAnsi"/>
          <w:color w:val="000000" w:themeColor="text1"/>
          <w:sz w:val="20"/>
          <w:szCs w:val="20"/>
        </w:rPr>
        <w:t>(compositions)</w:t>
      </w:r>
    </w:p>
    <w:p w14:paraId="514B0E22" w14:textId="2D3078A5" w:rsidR="00907097" w:rsidRPr="008735EA" w:rsidRDefault="00907097" w:rsidP="008735EA">
      <w:pPr>
        <w:pStyle w:val="ListParagraph"/>
        <w:numPr>
          <w:ilvl w:val="0"/>
          <w:numId w:val="50"/>
        </w:numPr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>Student has-a one to many relationships with student classes.</w:t>
      </w:r>
      <w:r w:rsidR="00681727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r w:rsidR="00681727">
        <w:rPr>
          <w:rFonts w:ascii="Verdana" w:hAnsi="Verdana" w:cstheme="minorHAnsi"/>
          <w:color w:val="000000" w:themeColor="text1"/>
          <w:sz w:val="20"/>
          <w:szCs w:val="20"/>
        </w:rPr>
        <w:t>(compositions)</w:t>
      </w:r>
    </w:p>
    <w:p w14:paraId="3748AB64" w14:textId="308E54C5" w:rsidR="008735EA" w:rsidRPr="008735EA" w:rsidRDefault="008735EA" w:rsidP="008735EA">
      <w:pPr>
        <w:pStyle w:val="ListParagraph"/>
        <w:numPr>
          <w:ilvl w:val="0"/>
          <w:numId w:val="50"/>
        </w:numPr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>school</w:t>
      </w:r>
      <w:r w:rsidR="0047740A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r>
        <w:rPr>
          <w:rFonts w:ascii="Verdana" w:hAnsi="Verdana" w:cstheme="minorHAnsi"/>
          <w:color w:val="000000" w:themeColor="text1"/>
          <w:sz w:val="20"/>
          <w:szCs w:val="20"/>
        </w:rPr>
        <w:t>and student having association relationship.</w:t>
      </w:r>
    </w:p>
    <w:p w14:paraId="5578E04B" w14:textId="379128C9" w:rsidR="00907097" w:rsidRDefault="008735EA" w:rsidP="007C25A1">
      <w:pPr>
        <w:pStyle w:val="ListParagraph"/>
        <w:numPr>
          <w:ilvl w:val="0"/>
          <w:numId w:val="50"/>
        </w:numPr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>teacher</w:t>
      </w:r>
      <w:r>
        <w:rPr>
          <w:rFonts w:ascii="Verdana" w:hAnsi="Verdana" w:cstheme="minorHAnsi"/>
          <w:color w:val="000000" w:themeColor="text1"/>
          <w:sz w:val="20"/>
          <w:szCs w:val="20"/>
        </w:rPr>
        <w:t xml:space="preserve"> and </w:t>
      </w:r>
      <w:r>
        <w:rPr>
          <w:rFonts w:ascii="Verdana" w:hAnsi="Verdana" w:cstheme="minorHAnsi"/>
          <w:color w:val="000000" w:themeColor="text1"/>
          <w:sz w:val="20"/>
          <w:szCs w:val="20"/>
        </w:rPr>
        <w:t>school</w:t>
      </w:r>
      <w:r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r>
        <w:rPr>
          <w:rFonts w:ascii="Verdana" w:hAnsi="Verdana" w:cstheme="minorHAnsi"/>
          <w:color w:val="000000" w:themeColor="text1"/>
          <w:sz w:val="20"/>
          <w:szCs w:val="20"/>
        </w:rPr>
        <w:t>having association</w:t>
      </w:r>
      <w:r>
        <w:rPr>
          <w:rFonts w:ascii="Verdana" w:hAnsi="Verdana" w:cstheme="minorHAnsi"/>
          <w:color w:val="000000" w:themeColor="text1"/>
          <w:sz w:val="20"/>
          <w:szCs w:val="20"/>
        </w:rPr>
        <w:t xml:space="preserve"> relationship.</w:t>
      </w:r>
      <w:r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</w:p>
    <w:p w14:paraId="1376A8AE" w14:textId="0E65BD38" w:rsidR="00E36F74" w:rsidRDefault="00E36F74" w:rsidP="00E36F74">
      <w:pPr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>Follow the notation style in the follow way:</w:t>
      </w:r>
    </w:p>
    <w:p w14:paraId="7018BF8B" w14:textId="024A2655" w:rsidR="00E36F74" w:rsidRPr="00E36F74" w:rsidRDefault="000C1B2F" w:rsidP="00E36F74">
      <w:pPr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  <w:r w:rsidRPr="000C1B2F">
        <w:rPr>
          <w:rFonts w:ascii="Verdana" w:hAnsi="Verdana" w:cstheme="minorHAnsi"/>
          <w:color w:val="000000" w:themeColor="text1"/>
          <w:sz w:val="20"/>
          <w:szCs w:val="20"/>
        </w:rPr>
        <w:drawing>
          <wp:inline distT="0" distB="0" distL="0" distR="0" wp14:anchorId="71AD4013" wp14:editId="1E89A0BB">
            <wp:extent cx="2066795" cy="1665991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80216" cy="167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AB88" w14:textId="77777777" w:rsidR="002D244C" w:rsidRDefault="002D244C" w:rsidP="002D244C">
      <w:pPr>
        <w:pStyle w:val="ListParagraph"/>
        <w:ind w:left="720" w:firstLine="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2744355D" w14:textId="77777777" w:rsidR="00FB56F6" w:rsidRPr="00674F7C" w:rsidRDefault="00FB56F6" w:rsidP="00FB56F6">
      <w:pPr>
        <w:pStyle w:val="ListParagraph"/>
        <w:ind w:left="720" w:firstLine="0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5359ED89" w14:textId="3BFA8F70" w:rsidR="000F008F" w:rsidRDefault="000F008F" w:rsidP="00E61A65">
      <w:pPr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38805B39" w14:textId="77777777" w:rsidR="002A415B" w:rsidRDefault="002A415B" w:rsidP="00E61A65">
      <w:pPr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2145CF99" w14:textId="77777777" w:rsidR="002A415B" w:rsidRDefault="002A415B" w:rsidP="00E61A65">
      <w:pPr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5D40E155" w14:textId="77777777" w:rsidR="002A415B" w:rsidRDefault="002A415B" w:rsidP="00E61A65">
      <w:pPr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3FF306EB" w14:textId="77777777" w:rsidR="002A415B" w:rsidRDefault="002A415B" w:rsidP="00E61A65">
      <w:pPr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36F04794" w14:textId="77777777" w:rsidR="002A415B" w:rsidRDefault="002A415B" w:rsidP="00E61A65">
      <w:pPr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27FD8CDF" w14:textId="77777777" w:rsidR="002A415B" w:rsidRDefault="002A415B" w:rsidP="00E61A65">
      <w:pPr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6385FCBC" w14:textId="77777777" w:rsidR="002A415B" w:rsidRDefault="002A415B" w:rsidP="00E61A65">
      <w:pPr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282C8010" w14:textId="77777777" w:rsidR="002A415B" w:rsidRDefault="002A415B" w:rsidP="00E61A65">
      <w:pPr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15D6B9BC" w14:textId="77777777" w:rsidR="002A415B" w:rsidRDefault="002A415B" w:rsidP="00E61A65">
      <w:pPr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3E9FD236" w14:textId="77777777" w:rsidR="002A415B" w:rsidRDefault="002A415B" w:rsidP="00E61A65">
      <w:pPr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66339B98" w14:textId="77777777" w:rsidR="002A415B" w:rsidRDefault="002A415B" w:rsidP="00E61A65">
      <w:pPr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165DA065" w14:textId="14504354" w:rsidR="000F008F" w:rsidRDefault="000F008F" w:rsidP="00E61A65">
      <w:pPr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lastRenderedPageBreak/>
        <w:t>Screen-shot attached:</w:t>
      </w:r>
    </w:p>
    <w:p w14:paraId="47EBEE41" w14:textId="77777777" w:rsidR="000F008F" w:rsidRDefault="000F008F" w:rsidP="00E61A65">
      <w:pPr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2B058F49" w14:textId="1D8CD557" w:rsidR="000F008F" w:rsidRDefault="000F008F" w:rsidP="00E61A65">
      <w:pPr>
        <w:rPr>
          <w:rFonts w:ascii="Verdana" w:hAnsi="Verdana" w:cstheme="minorHAnsi"/>
          <w:color w:val="000000" w:themeColor="text1"/>
          <w:sz w:val="20"/>
          <w:szCs w:val="20"/>
        </w:rPr>
      </w:pPr>
      <w:r w:rsidRPr="000F008F">
        <w:rPr>
          <w:rFonts w:ascii="Verdana" w:hAnsi="Verdana" w:cstheme="minorHAnsi"/>
          <w:color w:val="000000" w:themeColor="text1"/>
          <w:sz w:val="20"/>
          <w:szCs w:val="20"/>
        </w:rPr>
        <w:drawing>
          <wp:inline distT="0" distB="0" distL="0" distR="0" wp14:anchorId="6A335D9D" wp14:editId="7E254277">
            <wp:extent cx="6280150" cy="4645025"/>
            <wp:effectExtent l="0" t="0" r="635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3815" w14:textId="6131506C" w:rsidR="001A3AEC" w:rsidRDefault="001A3AEC" w:rsidP="00E61A65">
      <w:pPr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3BE7346C" w14:textId="624F4459" w:rsidR="001A3AEC" w:rsidRPr="00D513DC" w:rsidRDefault="001A3AEC" w:rsidP="00E61A65">
      <w:pPr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 xml:space="preserve">  The end</w:t>
      </w:r>
      <w:bookmarkStart w:id="0" w:name="_GoBack"/>
      <w:bookmarkEnd w:id="0"/>
    </w:p>
    <w:sectPr w:rsidR="001A3AEC" w:rsidRPr="00D513DC" w:rsidSect="006E23B3">
      <w:footerReference w:type="default" r:id="rId20"/>
      <w:pgSz w:w="11906" w:h="16838" w:code="9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B851EB" w14:textId="77777777" w:rsidR="005A6927" w:rsidRDefault="005A6927" w:rsidP="009129A0">
      <w:r>
        <w:separator/>
      </w:r>
    </w:p>
  </w:endnote>
  <w:endnote w:type="continuationSeparator" w:id="0">
    <w:p w14:paraId="14675A57" w14:textId="77777777" w:rsidR="005A6927" w:rsidRDefault="005A6927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A0FCEA" w14:textId="642F4C39" w:rsidR="00C61172" w:rsidRDefault="00C61172">
    <w:pPr>
      <w:pStyle w:val="Footer"/>
    </w:pPr>
    <w:r>
      <w:rPr>
        <w:color w:val="202B6A" w:themeColor="accent1"/>
      </w:rPr>
      <w:t xml:space="preserve"> </w:t>
    </w:r>
    <w:r>
      <w:rPr>
        <w:rFonts w:asciiTheme="majorHAnsi" w:eastAsiaTheme="majorEastAsia" w:hAnsiTheme="majorHAnsi" w:cstheme="majorBidi"/>
        <w:noProof/>
        <w:color w:val="202B6A" w:themeColor="accent1"/>
        <w:sz w:val="20"/>
        <w:szCs w:val="20"/>
      </w:rPr>
      <w:t xml:space="preserve">                                                                                          </w:t>
    </w:r>
    <w:r w:rsidR="009718C3">
      <w:rPr>
        <w:rFonts w:asciiTheme="majorHAnsi" w:eastAsiaTheme="majorEastAsia" w:hAnsiTheme="majorHAnsi" w:cstheme="majorBidi"/>
        <w:noProof/>
        <w:color w:val="202B6A" w:themeColor="accent1"/>
        <w:sz w:val="20"/>
        <w:szCs w:val="20"/>
      </w:rPr>
      <w:t>Mritunjay Kumar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39FA52" w14:textId="77777777" w:rsidR="005A6927" w:rsidRDefault="005A6927" w:rsidP="009129A0">
      <w:r>
        <w:separator/>
      </w:r>
    </w:p>
  </w:footnote>
  <w:footnote w:type="continuationSeparator" w:id="0">
    <w:p w14:paraId="13B2719C" w14:textId="77777777" w:rsidR="005A6927" w:rsidRDefault="005A6927" w:rsidP="009129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B6A0B9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 w15:restartNumberingAfterBreak="0">
    <w:nsid w:val="00AB4DE2"/>
    <w:multiLevelType w:val="multilevel"/>
    <w:tmpl w:val="258A723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1944D0"/>
    <w:multiLevelType w:val="hybridMultilevel"/>
    <w:tmpl w:val="5AEEF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196734D"/>
    <w:multiLevelType w:val="hybridMultilevel"/>
    <w:tmpl w:val="3190AE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1C4775B"/>
    <w:multiLevelType w:val="hybridMultilevel"/>
    <w:tmpl w:val="668A3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1F3888"/>
    <w:multiLevelType w:val="hybridMultilevel"/>
    <w:tmpl w:val="DA78EDA2"/>
    <w:lvl w:ilvl="0" w:tplc="04090001">
      <w:start w:val="1"/>
      <w:numFmt w:val="bullet"/>
      <w:lvlText w:val=""/>
      <w:lvlJc w:val="left"/>
      <w:pPr>
        <w:ind w:left="8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3" w:hanging="360"/>
      </w:pPr>
      <w:rPr>
        <w:rFonts w:ascii="Wingdings" w:hAnsi="Wingdings" w:hint="default"/>
      </w:rPr>
    </w:lvl>
  </w:abstractNum>
  <w:abstractNum w:abstractNumId="6" w15:restartNumberingAfterBreak="0">
    <w:nsid w:val="04C11658"/>
    <w:multiLevelType w:val="hybridMultilevel"/>
    <w:tmpl w:val="B0F63AE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2774C4"/>
    <w:multiLevelType w:val="hybridMultilevel"/>
    <w:tmpl w:val="B40CB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9F51D1C"/>
    <w:multiLevelType w:val="multilevel"/>
    <w:tmpl w:val="F0208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A2E42C2"/>
    <w:multiLevelType w:val="hybridMultilevel"/>
    <w:tmpl w:val="8EDC0C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D42BD2"/>
    <w:multiLevelType w:val="hybridMultilevel"/>
    <w:tmpl w:val="285A7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DE078D"/>
    <w:multiLevelType w:val="hybridMultilevel"/>
    <w:tmpl w:val="FF201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66718F"/>
    <w:multiLevelType w:val="hybridMultilevel"/>
    <w:tmpl w:val="92E6F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1CC0147"/>
    <w:multiLevelType w:val="hybridMultilevel"/>
    <w:tmpl w:val="6AFEFC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1CC5FB7"/>
    <w:multiLevelType w:val="hybridMultilevel"/>
    <w:tmpl w:val="808297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24A46FE"/>
    <w:multiLevelType w:val="multilevel"/>
    <w:tmpl w:val="7032B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3154032"/>
    <w:multiLevelType w:val="multilevel"/>
    <w:tmpl w:val="0C4C121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5700E0D"/>
    <w:multiLevelType w:val="hybridMultilevel"/>
    <w:tmpl w:val="4D3A439E"/>
    <w:lvl w:ilvl="0" w:tplc="04090001">
      <w:start w:val="1"/>
      <w:numFmt w:val="bullet"/>
      <w:lvlText w:val=""/>
      <w:lvlJc w:val="left"/>
      <w:pPr>
        <w:ind w:left="93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9" w:hanging="360"/>
      </w:pPr>
      <w:rPr>
        <w:rFonts w:ascii="Wingdings" w:hAnsi="Wingdings" w:hint="default"/>
      </w:rPr>
    </w:lvl>
  </w:abstractNum>
  <w:abstractNum w:abstractNumId="18" w15:restartNumberingAfterBreak="0">
    <w:nsid w:val="19B9062B"/>
    <w:multiLevelType w:val="hybridMultilevel"/>
    <w:tmpl w:val="97B473DC"/>
    <w:lvl w:ilvl="0" w:tplc="04090001">
      <w:start w:val="1"/>
      <w:numFmt w:val="bullet"/>
      <w:lvlText w:val=""/>
      <w:lvlJc w:val="left"/>
      <w:pPr>
        <w:ind w:left="8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3" w:hanging="360"/>
      </w:pPr>
      <w:rPr>
        <w:rFonts w:ascii="Wingdings" w:hAnsi="Wingdings" w:hint="default"/>
      </w:rPr>
    </w:lvl>
  </w:abstractNum>
  <w:abstractNum w:abstractNumId="19" w15:restartNumberingAfterBreak="0">
    <w:nsid w:val="1D4A51A0"/>
    <w:multiLevelType w:val="hybridMultilevel"/>
    <w:tmpl w:val="7B644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E374F57"/>
    <w:multiLevelType w:val="hybridMultilevel"/>
    <w:tmpl w:val="6F1620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F3E5287"/>
    <w:multiLevelType w:val="hybridMultilevel"/>
    <w:tmpl w:val="C4F2F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24B3E43"/>
    <w:multiLevelType w:val="hybridMultilevel"/>
    <w:tmpl w:val="85580A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50328BA"/>
    <w:multiLevelType w:val="hybridMultilevel"/>
    <w:tmpl w:val="484847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75C3D39"/>
    <w:multiLevelType w:val="multilevel"/>
    <w:tmpl w:val="D564D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95A2EB4"/>
    <w:multiLevelType w:val="hybridMultilevel"/>
    <w:tmpl w:val="EDB6E0D0"/>
    <w:lvl w:ilvl="0" w:tplc="04090001">
      <w:start w:val="1"/>
      <w:numFmt w:val="bullet"/>
      <w:lvlText w:val=""/>
      <w:lvlJc w:val="left"/>
      <w:pPr>
        <w:ind w:left="9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6" w:hanging="360"/>
      </w:pPr>
      <w:rPr>
        <w:rFonts w:ascii="Wingdings" w:hAnsi="Wingdings" w:hint="default"/>
      </w:rPr>
    </w:lvl>
  </w:abstractNum>
  <w:abstractNum w:abstractNumId="26" w15:restartNumberingAfterBreak="0">
    <w:nsid w:val="2C615198"/>
    <w:multiLevelType w:val="hybridMultilevel"/>
    <w:tmpl w:val="DA3CCB4E"/>
    <w:lvl w:ilvl="0" w:tplc="2FB0DE46">
      <w:start w:val="1"/>
      <w:numFmt w:val="decimal"/>
      <w:lvlText w:val="%1)"/>
      <w:lvlJc w:val="left"/>
      <w:pPr>
        <w:ind w:left="1100" w:hanging="38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30404A23"/>
    <w:multiLevelType w:val="hybridMultilevel"/>
    <w:tmpl w:val="B3881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1F07B6F"/>
    <w:multiLevelType w:val="multilevel"/>
    <w:tmpl w:val="643CAD8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B61496F"/>
    <w:multiLevelType w:val="hybridMultilevel"/>
    <w:tmpl w:val="1C34754E"/>
    <w:lvl w:ilvl="0" w:tplc="1F602EB4">
      <w:start w:val="1"/>
      <w:numFmt w:val="decimal"/>
      <w:lvlText w:val="%1."/>
      <w:lvlJc w:val="left"/>
      <w:pPr>
        <w:ind w:left="12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40" w:hanging="360"/>
      </w:pPr>
    </w:lvl>
    <w:lvl w:ilvl="2" w:tplc="0409001B" w:tentative="1">
      <w:start w:val="1"/>
      <w:numFmt w:val="lowerRoman"/>
      <w:lvlText w:val="%3."/>
      <w:lvlJc w:val="right"/>
      <w:pPr>
        <w:ind w:left="2660" w:hanging="180"/>
      </w:pPr>
    </w:lvl>
    <w:lvl w:ilvl="3" w:tplc="0409000F" w:tentative="1">
      <w:start w:val="1"/>
      <w:numFmt w:val="decimal"/>
      <w:lvlText w:val="%4."/>
      <w:lvlJc w:val="left"/>
      <w:pPr>
        <w:ind w:left="3380" w:hanging="360"/>
      </w:pPr>
    </w:lvl>
    <w:lvl w:ilvl="4" w:tplc="04090019" w:tentative="1">
      <w:start w:val="1"/>
      <w:numFmt w:val="lowerLetter"/>
      <w:lvlText w:val="%5."/>
      <w:lvlJc w:val="left"/>
      <w:pPr>
        <w:ind w:left="4100" w:hanging="360"/>
      </w:pPr>
    </w:lvl>
    <w:lvl w:ilvl="5" w:tplc="0409001B" w:tentative="1">
      <w:start w:val="1"/>
      <w:numFmt w:val="lowerRoman"/>
      <w:lvlText w:val="%6."/>
      <w:lvlJc w:val="right"/>
      <w:pPr>
        <w:ind w:left="4820" w:hanging="180"/>
      </w:pPr>
    </w:lvl>
    <w:lvl w:ilvl="6" w:tplc="0409000F" w:tentative="1">
      <w:start w:val="1"/>
      <w:numFmt w:val="decimal"/>
      <w:lvlText w:val="%7."/>
      <w:lvlJc w:val="left"/>
      <w:pPr>
        <w:ind w:left="5540" w:hanging="360"/>
      </w:pPr>
    </w:lvl>
    <w:lvl w:ilvl="7" w:tplc="04090019" w:tentative="1">
      <w:start w:val="1"/>
      <w:numFmt w:val="lowerLetter"/>
      <w:lvlText w:val="%8."/>
      <w:lvlJc w:val="left"/>
      <w:pPr>
        <w:ind w:left="6260" w:hanging="360"/>
      </w:pPr>
    </w:lvl>
    <w:lvl w:ilvl="8" w:tplc="0409001B" w:tentative="1">
      <w:start w:val="1"/>
      <w:numFmt w:val="lowerRoman"/>
      <w:lvlText w:val="%9."/>
      <w:lvlJc w:val="right"/>
      <w:pPr>
        <w:ind w:left="6980" w:hanging="180"/>
      </w:pPr>
    </w:lvl>
  </w:abstractNum>
  <w:abstractNum w:abstractNumId="30" w15:restartNumberingAfterBreak="0">
    <w:nsid w:val="3C6B0AD2"/>
    <w:multiLevelType w:val="hybridMultilevel"/>
    <w:tmpl w:val="03645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02D3791"/>
    <w:multiLevelType w:val="hybridMultilevel"/>
    <w:tmpl w:val="88966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E7F276B"/>
    <w:multiLevelType w:val="hybridMultilevel"/>
    <w:tmpl w:val="01F8C8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4EC10991"/>
    <w:multiLevelType w:val="hybridMultilevel"/>
    <w:tmpl w:val="80663208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34" w15:restartNumberingAfterBreak="0">
    <w:nsid w:val="4F0C3AB8"/>
    <w:multiLevelType w:val="hybridMultilevel"/>
    <w:tmpl w:val="BB6EF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097749F"/>
    <w:multiLevelType w:val="hybridMultilevel"/>
    <w:tmpl w:val="F0D6DE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17659AF"/>
    <w:multiLevelType w:val="hybridMultilevel"/>
    <w:tmpl w:val="CC685D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5576600D"/>
    <w:multiLevelType w:val="hybridMultilevel"/>
    <w:tmpl w:val="E2B0FDBA"/>
    <w:lvl w:ilvl="0" w:tplc="2F54EF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7023163"/>
    <w:multiLevelType w:val="hybridMultilevel"/>
    <w:tmpl w:val="D8BA19CA"/>
    <w:lvl w:ilvl="0" w:tplc="04090001">
      <w:start w:val="1"/>
      <w:numFmt w:val="bullet"/>
      <w:lvlText w:val=""/>
      <w:lvlJc w:val="left"/>
      <w:pPr>
        <w:ind w:left="89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9" w:hanging="360"/>
      </w:pPr>
      <w:rPr>
        <w:rFonts w:ascii="Wingdings" w:hAnsi="Wingdings" w:hint="default"/>
      </w:rPr>
    </w:lvl>
  </w:abstractNum>
  <w:abstractNum w:abstractNumId="39" w15:restartNumberingAfterBreak="0">
    <w:nsid w:val="579819E4"/>
    <w:multiLevelType w:val="hybridMultilevel"/>
    <w:tmpl w:val="E640D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C655670"/>
    <w:multiLevelType w:val="hybridMultilevel"/>
    <w:tmpl w:val="B4824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FE46776"/>
    <w:multiLevelType w:val="hybridMultilevel"/>
    <w:tmpl w:val="6FAA36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43" w15:restartNumberingAfterBreak="0">
    <w:nsid w:val="6622052C"/>
    <w:multiLevelType w:val="multilevel"/>
    <w:tmpl w:val="226A9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6E4127D"/>
    <w:multiLevelType w:val="hybridMultilevel"/>
    <w:tmpl w:val="E00CA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803185A"/>
    <w:multiLevelType w:val="hybridMultilevel"/>
    <w:tmpl w:val="D7043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47D1E48"/>
    <w:multiLevelType w:val="hybridMultilevel"/>
    <w:tmpl w:val="F4B68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52B3CA7"/>
    <w:multiLevelType w:val="hybridMultilevel"/>
    <w:tmpl w:val="9B9E80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207D0B"/>
    <w:multiLevelType w:val="multilevel"/>
    <w:tmpl w:val="ADA2C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B65122C"/>
    <w:multiLevelType w:val="hybridMultilevel"/>
    <w:tmpl w:val="282C86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2"/>
  </w:num>
  <w:num w:numId="2">
    <w:abstractNumId w:val="0"/>
  </w:num>
  <w:num w:numId="3">
    <w:abstractNumId w:val="35"/>
  </w:num>
  <w:num w:numId="4">
    <w:abstractNumId w:val="26"/>
  </w:num>
  <w:num w:numId="5">
    <w:abstractNumId w:val="20"/>
  </w:num>
  <w:num w:numId="6">
    <w:abstractNumId w:val="21"/>
  </w:num>
  <w:num w:numId="7">
    <w:abstractNumId w:val="38"/>
  </w:num>
  <w:num w:numId="8">
    <w:abstractNumId w:val="45"/>
  </w:num>
  <w:num w:numId="9">
    <w:abstractNumId w:val="39"/>
  </w:num>
  <w:num w:numId="10">
    <w:abstractNumId w:val="10"/>
  </w:num>
  <w:num w:numId="11">
    <w:abstractNumId w:val="5"/>
  </w:num>
  <w:num w:numId="12">
    <w:abstractNumId w:val="31"/>
  </w:num>
  <w:num w:numId="13">
    <w:abstractNumId w:val="17"/>
  </w:num>
  <w:num w:numId="14">
    <w:abstractNumId w:val="2"/>
  </w:num>
  <w:num w:numId="15">
    <w:abstractNumId w:val="27"/>
  </w:num>
  <w:num w:numId="16">
    <w:abstractNumId w:val="19"/>
  </w:num>
  <w:num w:numId="17">
    <w:abstractNumId w:val="44"/>
  </w:num>
  <w:num w:numId="18">
    <w:abstractNumId w:val="41"/>
  </w:num>
  <w:num w:numId="19">
    <w:abstractNumId w:val="49"/>
  </w:num>
  <w:num w:numId="20">
    <w:abstractNumId w:val="40"/>
  </w:num>
  <w:num w:numId="21">
    <w:abstractNumId w:val="32"/>
  </w:num>
  <w:num w:numId="22">
    <w:abstractNumId w:val="18"/>
  </w:num>
  <w:num w:numId="23">
    <w:abstractNumId w:val="12"/>
  </w:num>
  <w:num w:numId="24">
    <w:abstractNumId w:val="23"/>
  </w:num>
  <w:num w:numId="25">
    <w:abstractNumId w:val="7"/>
  </w:num>
  <w:num w:numId="26">
    <w:abstractNumId w:val="34"/>
  </w:num>
  <w:num w:numId="27">
    <w:abstractNumId w:val="25"/>
  </w:num>
  <w:num w:numId="28">
    <w:abstractNumId w:val="33"/>
  </w:num>
  <w:num w:numId="29">
    <w:abstractNumId w:val="4"/>
  </w:num>
  <w:num w:numId="30">
    <w:abstractNumId w:val="3"/>
  </w:num>
  <w:num w:numId="31">
    <w:abstractNumId w:val="46"/>
  </w:num>
  <w:num w:numId="32">
    <w:abstractNumId w:val="47"/>
  </w:num>
  <w:num w:numId="33">
    <w:abstractNumId w:val="30"/>
  </w:num>
  <w:num w:numId="34">
    <w:abstractNumId w:val="22"/>
  </w:num>
  <w:num w:numId="35">
    <w:abstractNumId w:val="13"/>
  </w:num>
  <w:num w:numId="36">
    <w:abstractNumId w:val="37"/>
  </w:num>
  <w:num w:numId="37">
    <w:abstractNumId w:val="9"/>
  </w:num>
  <w:num w:numId="38">
    <w:abstractNumId w:val="15"/>
  </w:num>
  <w:num w:numId="39">
    <w:abstractNumId w:val="1"/>
  </w:num>
  <w:num w:numId="40">
    <w:abstractNumId w:val="43"/>
  </w:num>
  <w:num w:numId="41">
    <w:abstractNumId w:val="28"/>
  </w:num>
  <w:num w:numId="42">
    <w:abstractNumId w:val="8"/>
  </w:num>
  <w:num w:numId="43">
    <w:abstractNumId w:val="16"/>
  </w:num>
  <w:num w:numId="44">
    <w:abstractNumId w:val="6"/>
  </w:num>
  <w:num w:numId="45">
    <w:abstractNumId w:val="11"/>
  </w:num>
  <w:num w:numId="46">
    <w:abstractNumId w:val="24"/>
  </w:num>
  <w:num w:numId="47">
    <w:abstractNumId w:val="48"/>
  </w:num>
  <w:num w:numId="48">
    <w:abstractNumId w:val="29"/>
  </w:num>
  <w:num w:numId="49">
    <w:abstractNumId w:val="36"/>
  </w:num>
  <w:num w:numId="50">
    <w:abstractNumId w:val="14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removePersonalInformation/>
  <w:removeDateAndTim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B96"/>
    <w:rsid w:val="0000122D"/>
    <w:rsid w:val="00002126"/>
    <w:rsid w:val="0000440B"/>
    <w:rsid w:val="00005070"/>
    <w:rsid w:val="00006D5D"/>
    <w:rsid w:val="00010BF6"/>
    <w:rsid w:val="000131BE"/>
    <w:rsid w:val="00015E0C"/>
    <w:rsid w:val="00016600"/>
    <w:rsid w:val="000176E6"/>
    <w:rsid w:val="000200B8"/>
    <w:rsid w:val="00021DBF"/>
    <w:rsid w:val="00022864"/>
    <w:rsid w:val="00024527"/>
    <w:rsid w:val="000255CE"/>
    <w:rsid w:val="0002565A"/>
    <w:rsid w:val="00034B75"/>
    <w:rsid w:val="00035577"/>
    <w:rsid w:val="000375ED"/>
    <w:rsid w:val="00037A6E"/>
    <w:rsid w:val="000419D5"/>
    <w:rsid w:val="00045370"/>
    <w:rsid w:val="00046F7A"/>
    <w:rsid w:val="00047623"/>
    <w:rsid w:val="00050C0F"/>
    <w:rsid w:val="00051C60"/>
    <w:rsid w:val="00052382"/>
    <w:rsid w:val="00056850"/>
    <w:rsid w:val="00057872"/>
    <w:rsid w:val="00057B71"/>
    <w:rsid w:val="000616E6"/>
    <w:rsid w:val="00061B53"/>
    <w:rsid w:val="000627BF"/>
    <w:rsid w:val="00063DD8"/>
    <w:rsid w:val="0006568A"/>
    <w:rsid w:val="0007150B"/>
    <w:rsid w:val="00071AD2"/>
    <w:rsid w:val="00076F0F"/>
    <w:rsid w:val="00083A46"/>
    <w:rsid w:val="00084253"/>
    <w:rsid w:val="00087DF7"/>
    <w:rsid w:val="000902D3"/>
    <w:rsid w:val="00090FC2"/>
    <w:rsid w:val="00093CC6"/>
    <w:rsid w:val="0009793D"/>
    <w:rsid w:val="000A1779"/>
    <w:rsid w:val="000A2CF8"/>
    <w:rsid w:val="000A4FC8"/>
    <w:rsid w:val="000A713D"/>
    <w:rsid w:val="000A7572"/>
    <w:rsid w:val="000B0E9F"/>
    <w:rsid w:val="000B226E"/>
    <w:rsid w:val="000B774C"/>
    <w:rsid w:val="000C1B2F"/>
    <w:rsid w:val="000C457E"/>
    <w:rsid w:val="000C4B64"/>
    <w:rsid w:val="000C4E4E"/>
    <w:rsid w:val="000D16BC"/>
    <w:rsid w:val="000D1E15"/>
    <w:rsid w:val="000D1F49"/>
    <w:rsid w:val="000D278D"/>
    <w:rsid w:val="000D3901"/>
    <w:rsid w:val="000D59D0"/>
    <w:rsid w:val="000D68BC"/>
    <w:rsid w:val="000D7102"/>
    <w:rsid w:val="000E0ECB"/>
    <w:rsid w:val="000E3835"/>
    <w:rsid w:val="000E4BE8"/>
    <w:rsid w:val="000E4BFA"/>
    <w:rsid w:val="000E6867"/>
    <w:rsid w:val="000F008F"/>
    <w:rsid w:val="000F0321"/>
    <w:rsid w:val="000F0F5E"/>
    <w:rsid w:val="000F39CF"/>
    <w:rsid w:val="000F6D76"/>
    <w:rsid w:val="000F6EA2"/>
    <w:rsid w:val="000F6EEA"/>
    <w:rsid w:val="00100066"/>
    <w:rsid w:val="0010259A"/>
    <w:rsid w:val="00102D82"/>
    <w:rsid w:val="00105704"/>
    <w:rsid w:val="001060B6"/>
    <w:rsid w:val="00111743"/>
    <w:rsid w:val="00114925"/>
    <w:rsid w:val="00114EB3"/>
    <w:rsid w:val="00115008"/>
    <w:rsid w:val="00115659"/>
    <w:rsid w:val="001157DF"/>
    <w:rsid w:val="0011682C"/>
    <w:rsid w:val="001169EF"/>
    <w:rsid w:val="00116E76"/>
    <w:rsid w:val="001173C9"/>
    <w:rsid w:val="00120495"/>
    <w:rsid w:val="00121779"/>
    <w:rsid w:val="00124452"/>
    <w:rsid w:val="0012466A"/>
    <w:rsid w:val="00125236"/>
    <w:rsid w:val="0012549E"/>
    <w:rsid w:val="00127A63"/>
    <w:rsid w:val="00132141"/>
    <w:rsid w:val="001328EF"/>
    <w:rsid w:val="00135CC6"/>
    <w:rsid w:val="0013763B"/>
    <w:rsid w:val="0013788E"/>
    <w:rsid w:val="00137A20"/>
    <w:rsid w:val="00137E27"/>
    <w:rsid w:val="00140532"/>
    <w:rsid w:val="001442CF"/>
    <w:rsid w:val="00144A79"/>
    <w:rsid w:val="00146A1C"/>
    <w:rsid w:val="00151D7C"/>
    <w:rsid w:val="00153402"/>
    <w:rsid w:val="00153580"/>
    <w:rsid w:val="00154C26"/>
    <w:rsid w:val="0015693E"/>
    <w:rsid w:val="001569BC"/>
    <w:rsid w:val="001573D6"/>
    <w:rsid w:val="00157D28"/>
    <w:rsid w:val="00157EB8"/>
    <w:rsid w:val="00161205"/>
    <w:rsid w:val="001634B0"/>
    <w:rsid w:val="00163649"/>
    <w:rsid w:val="001649D0"/>
    <w:rsid w:val="00164CBC"/>
    <w:rsid w:val="001662DE"/>
    <w:rsid w:val="001704C8"/>
    <w:rsid w:val="001712C3"/>
    <w:rsid w:val="001727CA"/>
    <w:rsid w:val="00172DBC"/>
    <w:rsid w:val="00176BD0"/>
    <w:rsid w:val="00183AFB"/>
    <w:rsid w:val="00185062"/>
    <w:rsid w:val="00186699"/>
    <w:rsid w:val="00190DEB"/>
    <w:rsid w:val="00192E65"/>
    <w:rsid w:val="0019342E"/>
    <w:rsid w:val="0019481C"/>
    <w:rsid w:val="00195B92"/>
    <w:rsid w:val="00197E13"/>
    <w:rsid w:val="001A270A"/>
    <w:rsid w:val="001A3AEC"/>
    <w:rsid w:val="001A4F58"/>
    <w:rsid w:val="001A73C9"/>
    <w:rsid w:val="001A7C12"/>
    <w:rsid w:val="001B0F0D"/>
    <w:rsid w:val="001B10B4"/>
    <w:rsid w:val="001B1961"/>
    <w:rsid w:val="001B1A88"/>
    <w:rsid w:val="001B1C59"/>
    <w:rsid w:val="001B2BCB"/>
    <w:rsid w:val="001B2C89"/>
    <w:rsid w:val="001B56DF"/>
    <w:rsid w:val="001B6261"/>
    <w:rsid w:val="001B6629"/>
    <w:rsid w:val="001B68C2"/>
    <w:rsid w:val="001B6957"/>
    <w:rsid w:val="001C1324"/>
    <w:rsid w:val="001C7111"/>
    <w:rsid w:val="001D1DB2"/>
    <w:rsid w:val="001D3344"/>
    <w:rsid w:val="001D3B42"/>
    <w:rsid w:val="001D6020"/>
    <w:rsid w:val="001D7A7A"/>
    <w:rsid w:val="001E28AE"/>
    <w:rsid w:val="001E636C"/>
    <w:rsid w:val="001E6FD7"/>
    <w:rsid w:val="001E77AC"/>
    <w:rsid w:val="001F43B3"/>
    <w:rsid w:val="001F5109"/>
    <w:rsid w:val="001F63ED"/>
    <w:rsid w:val="001F6A6E"/>
    <w:rsid w:val="001F6CF3"/>
    <w:rsid w:val="001F732E"/>
    <w:rsid w:val="002074F2"/>
    <w:rsid w:val="0021212D"/>
    <w:rsid w:val="002131F3"/>
    <w:rsid w:val="00213627"/>
    <w:rsid w:val="00214F11"/>
    <w:rsid w:val="00214FB1"/>
    <w:rsid w:val="002154B2"/>
    <w:rsid w:val="00215588"/>
    <w:rsid w:val="00215751"/>
    <w:rsid w:val="00216127"/>
    <w:rsid w:val="00216E70"/>
    <w:rsid w:val="00217B3E"/>
    <w:rsid w:val="002213B7"/>
    <w:rsid w:val="002243E5"/>
    <w:rsid w:val="00225455"/>
    <w:rsid w:val="002256B0"/>
    <w:rsid w:val="00227152"/>
    <w:rsid w:val="002273EC"/>
    <w:rsid w:val="002337BD"/>
    <w:rsid w:val="00240555"/>
    <w:rsid w:val="002417F4"/>
    <w:rsid w:val="0024598D"/>
    <w:rsid w:val="0024661D"/>
    <w:rsid w:val="002507D8"/>
    <w:rsid w:val="0025166D"/>
    <w:rsid w:val="00254C73"/>
    <w:rsid w:val="0025602F"/>
    <w:rsid w:val="00262013"/>
    <w:rsid w:val="00264705"/>
    <w:rsid w:val="00266634"/>
    <w:rsid w:val="00270FC8"/>
    <w:rsid w:val="002746A2"/>
    <w:rsid w:val="00274E2C"/>
    <w:rsid w:val="0027711C"/>
    <w:rsid w:val="002870B7"/>
    <w:rsid w:val="00293901"/>
    <w:rsid w:val="0029426C"/>
    <w:rsid w:val="00297949"/>
    <w:rsid w:val="00297973"/>
    <w:rsid w:val="002A0E47"/>
    <w:rsid w:val="002A1480"/>
    <w:rsid w:val="002A296E"/>
    <w:rsid w:val="002A415B"/>
    <w:rsid w:val="002A48AE"/>
    <w:rsid w:val="002A5703"/>
    <w:rsid w:val="002A63BD"/>
    <w:rsid w:val="002A66EC"/>
    <w:rsid w:val="002B20BC"/>
    <w:rsid w:val="002B4C88"/>
    <w:rsid w:val="002B4D25"/>
    <w:rsid w:val="002C01D8"/>
    <w:rsid w:val="002C32A4"/>
    <w:rsid w:val="002C3B65"/>
    <w:rsid w:val="002C3DCE"/>
    <w:rsid w:val="002C56E6"/>
    <w:rsid w:val="002C7C9A"/>
    <w:rsid w:val="002D244C"/>
    <w:rsid w:val="002D2733"/>
    <w:rsid w:val="002D5BEC"/>
    <w:rsid w:val="002D733C"/>
    <w:rsid w:val="002E0E70"/>
    <w:rsid w:val="002E4AFC"/>
    <w:rsid w:val="002E6A22"/>
    <w:rsid w:val="002E6C1E"/>
    <w:rsid w:val="002E751F"/>
    <w:rsid w:val="002E7F6F"/>
    <w:rsid w:val="002F2708"/>
    <w:rsid w:val="002F2F66"/>
    <w:rsid w:val="002F39E4"/>
    <w:rsid w:val="002F3F1B"/>
    <w:rsid w:val="002F52BE"/>
    <w:rsid w:val="0030032A"/>
    <w:rsid w:val="003046A5"/>
    <w:rsid w:val="00305F53"/>
    <w:rsid w:val="003129AD"/>
    <w:rsid w:val="00314968"/>
    <w:rsid w:val="003150F1"/>
    <w:rsid w:val="00316371"/>
    <w:rsid w:val="003209B0"/>
    <w:rsid w:val="00325D4F"/>
    <w:rsid w:val="0032763A"/>
    <w:rsid w:val="00330D2B"/>
    <w:rsid w:val="003311D7"/>
    <w:rsid w:val="003354CF"/>
    <w:rsid w:val="0033555D"/>
    <w:rsid w:val="00341C5F"/>
    <w:rsid w:val="00341C64"/>
    <w:rsid w:val="003440D2"/>
    <w:rsid w:val="00346333"/>
    <w:rsid w:val="00352E49"/>
    <w:rsid w:val="00353A61"/>
    <w:rsid w:val="0035565D"/>
    <w:rsid w:val="003569B6"/>
    <w:rsid w:val="00361E11"/>
    <w:rsid w:val="0036225B"/>
    <w:rsid w:val="00362E0C"/>
    <w:rsid w:val="0037054E"/>
    <w:rsid w:val="003716B7"/>
    <w:rsid w:val="00371B96"/>
    <w:rsid w:val="0037299B"/>
    <w:rsid w:val="003731BD"/>
    <w:rsid w:val="0037454A"/>
    <w:rsid w:val="003746B0"/>
    <w:rsid w:val="0037617F"/>
    <w:rsid w:val="00376426"/>
    <w:rsid w:val="00377E15"/>
    <w:rsid w:val="003812FB"/>
    <w:rsid w:val="00381B91"/>
    <w:rsid w:val="003845B9"/>
    <w:rsid w:val="0039186D"/>
    <w:rsid w:val="0039514C"/>
    <w:rsid w:val="003A4EB5"/>
    <w:rsid w:val="003A5159"/>
    <w:rsid w:val="003A63B2"/>
    <w:rsid w:val="003A6A4F"/>
    <w:rsid w:val="003A78CB"/>
    <w:rsid w:val="003A7DF6"/>
    <w:rsid w:val="003B0C56"/>
    <w:rsid w:val="003B183F"/>
    <w:rsid w:val="003B2266"/>
    <w:rsid w:val="003B3106"/>
    <w:rsid w:val="003B5EFB"/>
    <w:rsid w:val="003C1FB2"/>
    <w:rsid w:val="003C5390"/>
    <w:rsid w:val="003C5EF4"/>
    <w:rsid w:val="003C6346"/>
    <w:rsid w:val="003C6487"/>
    <w:rsid w:val="003E5A45"/>
    <w:rsid w:val="003E6F0E"/>
    <w:rsid w:val="003F0847"/>
    <w:rsid w:val="003F2D9D"/>
    <w:rsid w:val="003F2E7F"/>
    <w:rsid w:val="003F388B"/>
    <w:rsid w:val="003F41B4"/>
    <w:rsid w:val="003F689D"/>
    <w:rsid w:val="0040090B"/>
    <w:rsid w:val="00402190"/>
    <w:rsid w:val="00402A25"/>
    <w:rsid w:val="004032AF"/>
    <w:rsid w:val="00404052"/>
    <w:rsid w:val="00405CEE"/>
    <w:rsid w:val="0041103E"/>
    <w:rsid w:val="00411AED"/>
    <w:rsid w:val="00412736"/>
    <w:rsid w:val="00413631"/>
    <w:rsid w:val="004167C2"/>
    <w:rsid w:val="00416CA4"/>
    <w:rsid w:val="00431B7D"/>
    <w:rsid w:val="00431FD5"/>
    <w:rsid w:val="00434032"/>
    <w:rsid w:val="00435C92"/>
    <w:rsid w:val="0043745C"/>
    <w:rsid w:val="004424AB"/>
    <w:rsid w:val="00446AFD"/>
    <w:rsid w:val="0044787B"/>
    <w:rsid w:val="00452A43"/>
    <w:rsid w:val="0045369C"/>
    <w:rsid w:val="0045385A"/>
    <w:rsid w:val="00455159"/>
    <w:rsid w:val="004606ED"/>
    <w:rsid w:val="00460D60"/>
    <w:rsid w:val="00460F85"/>
    <w:rsid w:val="0046149D"/>
    <w:rsid w:val="0046302A"/>
    <w:rsid w:val="0046454B"/>
    <w:rsid w:val="00467DF2"/>
    <w:rsid w:val="00470AEC"/>
    <w:rsid w:val="00471EF3"/>
    <w:rsid w:val="00474B45"/>
    <w:rsid w:val="0047740A"/>
    <w:rsid w:val="004774B8"/>
    <w:rsid w:val="004779F8"/>
    <w:rsid w:val="00481396"/>
    <w:rsid w:val="00485AA9"/>
    <w:rsid w:val="00487783"/>
    <w:rsid w:val="00487D2D"/>
    <w:rsid w:val="00490AE1"/>
    <w:rsid w:val="00491975"/>
    <w:rsid w:val="004944CF"/>
    <w:rsid w:val="00497FF0"/>
    <w:rsid w:val="004B4280"/>
    <w:rsid w:val="004C0377"/>
    <w:rsid w:val="004C08D6"/>
    <w:rsid w:val="004C3673"/>
    <w:rsid w:val="004C5025"/>
    <w:rsid w:val="004C60C4"/>
    <w:rsid w:val="004D207B"/>
    <w:rsid w:val="004D2C74"/>
    <w:rsid w:val="004D40F3"/>
    <w:rsid w:val="004D5CD8"/>
    <w:rsid w:val="004D5D62"/>
    <w:rsid w:val="004E146B"/>
    <w:rsid w:val="004E251F"/>
    <w:rsid w:val="004E32EC"/>
    <w:rsid w:val="004E5CC7"/>
    <w:rsid w:val="004E603E"/>
    <w:rsid w:val="004E7455"/>
    <w:rsid w:val="004F58AF"/>
    <w:rsid w:val="00500D90"/>
    <w:rsid w:val="0050118A"/>
    <w:rsid w:val="00503C13"/>
    <w:rsid w:val="00507283"/>
    <w:rsid w:val="00507440"/>
    <w:rsid w:val="005108C1"/>
    <w:rsid w:val="005112D0"/>
    <w:rsid w:val="0051134E"/>
    <w:rsid w:val="005130B7"/>
    <w:rsid w:val="00514103"/>
    <w:rsid w:val="0051577A"/>
    <w:rsid w:val="00516EDE"/>
    <w:rsid w:val="005171FC"/>
    <w:rsid w:val="00517929"/>
    <w:rsid w:val="00524999"/>
    <w:rsid w:val="005276FF"/>
    <w:rsid w:val="0052792E"/>
    <w:rsid w:val="00530843"/>
    <w:rsid w:val="00533E18"/>
    <w:rsid w:val="00534048"/>
    <w:rsid w:val="0053452C"/>
    <w:rsid w:val="00534C08"/>
    <w:rsid w:val="005353EA"/>
    <w:rsid w:val="005354A2"/>
    <w:rsid w:val="00537529"/>
    <w:rsid w:val="00537948"/>
    <w:rsid w:val="00543717"/>
    <w:rsid w:val="00546358"/>
    <w:rsid w:val="005475B6"/>
    <w:rsid w:val="005476D1"/>
    <w:rsid w:val="00550652"/>
    <w:rsid w:val="0055416F"/>
    <w:rsid w:val="0055487E"/>
    <w:rsid w:val="00555909"/>
    <w:rsid w:val="00555BA8"/>
    <w:rsid w:val="00555DEC"/>
    <w:rsid w:val="0055635F"/>
    <w:rsid w:val="00563450"/>
    <w:rsid w:val="005654A7"/>
    <w:rsid w:val="00567831"/>
    <w:rsid w:val="00577E06"/>
    <w:rsid w:val="00581313"/>
    <w:rsid w:val="00581F3E"/>
    <w:rsid w:val="0058214B"/>
    <w:rsid w:val="00582490"/>
    <w:rsid w:val="005936FD"/>
    <w:rsid w:val="005953E8"/>
    <w:rsid w:val="00596D34"/>
    <w:rsid w:val="005978DE"/>
    <w:rsid w:val="005A1EE7"/>
    <w:rsid w:val="005A3522"/>
    <w:rsid w:val="005A3BF7"/>
    <w:rsid w:val="005A3FED"/>
    <w:rsid w:val="005A6927"/>
    <w:rsid w:val="005A6DA6"/>
    <w:rsid w:val="005B0C79"/>
    <w:rsid w:val="005B346A"/>
    <w:rsid w:val="005B440B"/>
    <w:rsid w:val="005B5904"/>
    <w:rsid w:val="005B66D1"/>
    <w:rsid w:val="005B687F"/>
    <w:rsid w:val="005C052D"/>
    <w:rsid w:val="005C05ED"/>
    <w:rsid w:val="005C3B0B"/>
    <w:rsid w:val="005C42B4"/>
    <w:rsid w:val="005C5B92"/>
    <w:rsid w:val="005D0825"/>
    <w:rsid w:val="005D2222"/>
    <w:rsid w:val="005D22DC"/>
    <w:rsid w:val="005D315A"/>
    <w:rsid w:val="005D37F6"/>
    <w:rsid w:val="005D3B08"/>
    <w:rsid w:val="005D567F"/>
    <w:rsid w:val="005D7279"/>
    <w:rsid w:val="005D73FE"/>
    <w:rsid w:val="005D7EC6"/>
    <w:rsid w:val="005E04BA"/>
    <w:rsid w:val="005E0682"/>
    <w:rsid w:val="005E0D57"/>
    <w:rsid w:val="005E14BE"/>
    <w:rsid w:val="005E16F4"/>
    <w:rsid w:val="005E1AA2"/>
    <w:rsid w:val="005E30B2"/>
    <w:rsid w:val="005E5FC1"/>
    <w:rsid w:val="005E6853"/>
    <w:rsid w:val="005E7655"/>
    <w:rsid w:val="005E7BB1"/>
    <w:rsid w:val="005F1EEA"/>
    <w:rsid w:val="005F2035"/>
    <w:rsid w:val="005F214D"/>
    <w:rsid w:val="005F632D"/>
    <w:rsid w:val="005F78E5"/>
    <w:rsid w:val="005F7990"/>
    <w:rsid w:val="00603EE5"/>
    <w:rsid w:val="006050D9"/>
    <w:rsid w:val="00605362"/>
    <w:rsid w:val="00606D7E"/>
    <w:rsid w:val="00606F95"/>
    <w:rsid w:val="00610121"/>
    <w:rsid w:val="006111D9"/>
    <w:rsid w:val="006167A3"/>
    <w:rsid w:val="00616835"/>
    <w:rsid w:val="00620FB7"/>
    <w:rsid w:val="00621519"/>
    <w:rsid w:val="00621A2F"/>
    <w:rsid w:val="006226FC"/>
    <w:rsid w:val="006247DC"/>
    <w:rsid w:val="006251F1"/>
    <w:rsid w:val="006260CB"/>
    <w:rsid w:val="006303AB"/>
    <w:rsid w:val="00632025"/>
    <w:rsid w:val="00635B84"/>
    <w:rsid w:val="00636906"/>
    <w:rsid w:val="0063739C"/>
    <w:rsid w:val="00640B29"/>
    <w:rsid w:val="00644CD6"/>
    <w:rsid w:val="00645682"/>
    <w:rsid w:val="006463D2"/>
    <w:rsid w:val="006518A4"/>
    <w:rsid w:val="006563FE"/>
    <w:rsid w:val="006571E4"/>
    <w:rsid w:val="00657857"/>
    <w:rsid w:val="00661012"/>
    <w:rsid w:val="00666D43"/>
    <w:rsid w:val="00666EBB"/>
    <w:rsid w:val="00667158"/>
    <w:rsid w:val="0066743C"/>
    <w:rsid w:val="006704A9"/>
    <w:rsid w:val="00671BBF"/>
    <w:rsid w:val="00672B0F"/>
    <w:rsid w:val="00673CDB"/>
    <w:rsid w:val="00674F7C"/>
    <w:rsid w:val="00675D45"/>
    <w:rsid w:val="00676E32"/>
    <w:rsid w:val="00681002"/>
    <w:rsid w:val="006815D9"/>
    <w:rsid w:val="00681727"/>
    <w:rsid w:val="0068348B"/>
    <w:rsid w:val="00684FE5"/>
    <w:rsid w:val="00691238"/>
    <w:rsid w:val="006919E5"/>
    <w:rsid w:val="0069691C"/>
    <w:rsid w:val="00696BE8"/>
    <w:rsid w:val="006A2B43"/>
    <w:rsid w:val="006A4EEC"/>
    <w:rsid w:val="006A5CE5"/>
    <w:rsid w:val="006A5F0E"/>
    <w:rsid w:val="006A6CAA"/>
    <w:rsid w:val="006A7BB4"/>
    <w:rsid w:val="006B1692"/>
    <w:rsid w:val="006B64E7"/>
    <w:rsid w:val="006C48C5"/>
    <w:rsid w:val="006C5257"/>
    <w:rsid w:val="006C5474"/>
    <w:rsid w:val="006C61EB"/>
    <w:rsid w:val="006C6EC0"/>
    <w:rsid w:val="006D0F8B"/>
    <w:rsid w:val="006D146D"/>
    <w:rsid w:val="006D628C"/>
    <w:rsid w:val="006E08BC"/>
    <w:rsid w:val="006E2158"/>
    <w:rsid w:val="006E23B3"/>
    <w:rsid w:val="006E4B83"/>
    <w:rsid w:val="006F0B3E"/>
    <w:rsid w:val="006F64B0"/>
    <w:rsid w:val="00703E8B"/>
    <w:rsid w:val="007045CB"/>
    <w:rsid w:val="007121B9"/>
    <w:rsid w:val="0071256D"/>
    <w:rsid w:val="00715EAE"/>
    <w:rsid w:val="00716F50"/>
    <w:rsid w:val="00717AEE"/>
    <w:rsid w:val="007213AD"/>
    <w:rsid w:val="00725EE1"/>
    <w:rsid w:val="0073069C"/>
    <w:rsid w:val="0073283E"/>
    <w:rsid w:val="007344D2"/>
    <w:rsid w:val="00735502"/>
    <w:rsid w:val="0073714F"/>
    <w:rsid w:val="00737C52"/>
    <w:rsid w:val="00741256"/>
    <w:rsid w:val="00743274"/>
    <w:rsid w:val="0074339C"/>
    <w:rsid w:val="007444FD"/>
    <w:rsid w:val="00747596"/>
    <w:rsid w:val="0074765D"/>
    <w:rsid w:val="00752F05"/>
    <w:rsid w:val="00754131"/>
    <w:rsid w:val="0075539D"/>
    <w:rsid w:val="00756230"/>
    <w:rsid w:val="00756957"/>
    <w:rsid w:val="00760019"/>
    <w:rsid w:val="0076233F"/>
    <w:rsid w:val="007642B2"/>
    <w:rsid w:val="00766F63"/>
    <w:rsid w:val="007674D5"/>
    <w:rsid w:val="00770F25"/>
    <w:rsid w:val="00773436"/>
    <w:rsid w:val="00773CEC"/>
    <w:rsid w:val="00775934"/>
    <w:rsid w:val="007759E8"/>
    <w:rsid w:val="0078431A"/>
    <w:rsid w:val="00786873"/>
    <w:rsid w:val="00790C03"/>
    <w:rsid w:val="00791436"/>
    <w:rsid w:val="007928F9"/>
    <w:rsid w:val="0079369C"/>
    <w:rsid w:val="00793B37"/>
    <w:rsid w:val="00796258"/>
    <w:rsid w:val="007A287F"/>
    <w:rsid w:val="007A35A8"/>
    <w:rsid w:val="007A66C6"/>
    <w:rsid w:val="007A6AC4"/>
    <w:rsid w:val="007B0A85"/>
    <w:rsid w:val="007B2B41"/>
    <w:rsid w:val="007C1B7B"/>
    <w:rsid w:val="007C25A1"/>
    <w:rsid w:val="007C4D45"/>
    <w:rsid w:val="007C4ECA"/>
    <w:rsid w:val="007C6A52"/>
    <w:rsid w:val="007C6CD3"/>
    <w:rsid w:val="007C6FD7"/>
    <w:rsid w:val="007D0CDC"/>
    <w:rsid w:val="007D1939"/>
    <w:rsid w:val="007D2F84"/>
    <w:rsid w:val="007D72D0"/>
    <w:rsid w:val="007E047B"/>
    <w:rsid w:val="007E1E80"/>
    <w:rsid w:val="007E21EB"/>
    <w:rsid w:val="007E2A86"/>
    <w:rsid w:val="007E3F47"/>
    <w:rsid w:val="007E57B0"/>
    <w:rsid w:val="007E5FB8"/>
    <w:rsid w:val="007E6618"/>
    <w:rsid w:val="007E77C2"/>
    <w:rsid w:val="007F1652"/>
    <w:rsid w:val="007F3F22"/>
    <w:rsid w:val="007F47AC"/>
    <w:rsid w:val="007F5482"/>
    <w:rsid w:val="007F5863"/>
    <w:rsid w:val="008020B4"/>
    <w:rsid w:val="008022B7"/>
    <w:rsid w:val="00802450"/>
    <w:rsid w:val="00802AA9"/>
    <w:rsid w:val="00802BDF"/>
    <w:rsid w:val="008030E1"/>
    <w:rsid w:val="008034E2"/>
    <w:rsid w:val="0080559A"/>
    <w:rsid w:val="00805AE7"/>
    <w:rsid w:val="00807CAD"/>
    <w:rsid w:val="00811459"/>
    <w:rsid w:val="00812E06"/>
    <w:rsid w:val="00815D88"/>
    <w:rsid w:val="00817077"/>
    <w:rsid w:val="00817698"/>
    <w:rsid w:val="008202D1"/>
    <w:rsid w:val="0082043E"/>
    <w:rsid w:val="008229CB"/>
    <w:rsid w:val="00826222"/>
    <w:rsid w:val="00826700"/>
    <w:rsid w:val="00827943"/>
    <w:rsid w:val="00831134"/>
    <w:rsid w:val="008311CD"/>
    <w:rsid w:val="00831757"/>
    <w:rsid w:val="00831B89"/>
    <w:rsid w:val="00835392"/>
    <w:rsid w:val="00837BBF"/>
    <w:rsid w:val="00841B29"/>
    <w:rsid w:val="00843494"/>
    <w:rsid w:val="00843678"/>
    <w:rsid w:val="00845727"/>
    <w:rsid w:val="00845815"/>
    <w:rsid w:val="00851DFD"/>
    <w:rsid w:val="0085335C"/>
    <w:rsid w:val="008543F0"/>
    <w:rsid w:val="00854D88"/>
    <w:rsid w:val="00856DCE"/>
    <w:rsid w:val="008603FE"/>
    <w:rsid w:val="00860CE6"/>
    <w:rsid w:val="008653CC"/>
    <w:rsid w:val="00866995"/>
    <w:rsid w:val="00870FF5"/>
    <w:rsid w:val="00872B66"/>
    <w:rsid w:val="008735EA"/>
    <w:rsid w:val="008759C3"/>
    <w:rsid w:val="008776A1"/>
    <w:rsid w:val="00877EAD"/>
    <w:rsid w:val="00887581"/>
    <w:rsid w:val="008905B1"/>
    <w:rsid w:val="008909F4"/>
    <w:rsid w:val="0089461C"/>
    <w:rsid w:val="008950F2"/>
    <w:rsid w:val="00896BB5"/>
    <w:rsid w:val="00896BC6"/>
    <w:rsid w:val="008971F9"/>
    <w:rsid w:val="008A000F"/>
    <w:rsid w:val="008A0092"/>
    <w:rsid w:val="008A419A"/>
    <w:rsid w:val="008B7D5D"/>
    <w:rsid w:val="008C19D3"/>
    <w:rsid w:val="008C33D6"/>
    <w:rsid w:val="008C42B8"/>
    <w:rsid w:val="008C4613"/>
    <w:rsid w:val="008C567C"/>
    <w:rsid w:val="008C6C07"/>
    <w:rsid w:val="008C7635"/>
    <w:rsid w:val="008D14C8"/>
    <w:rsid w:val="008D77F8"/>
    <w:rsid w:val="008D7998"/>
    <w:rsid w:val="008E0D1F"/>
    <w:rsid w:val="008E1EFD"/>
    <w:rsid w:val="008E203A"/>
    <w:rsid w:val="008E23B2"/>
    <w:rsid w:val="008E2960"/>
    <w:rsid w:val="008E37DB"/>
    <w:rsid w:val="008E47E0"/>
    <w:rsid w:val="008E4EF3"/>
    <w:rsid w:val="008E5A42"/>
    <w:rsid w:val="008E657B"/>
    <w:rsid w:val="008E67F2"/>
    <w:rsid w:val="008E7C9E"/>
    <w:rsid w:val="008F427D"/>
    <w:rsid w:val="008F55E4"/>
    <w:rsid w:val="008F694F"/>
    <w:rsid w:val="008F7667"/>
    <w:rsid w:val="00902E83"/>
    <w:rsid w:val="00903776"/>
    <w:rsid w:val="00906F35"/>
    <w:rsid w:val="00907097"/>
    <w:rsid w:val="009073B6"/>
    <w:rsid w:val="00907D56"/>
    <w:rsid w:val="009111C2"/>
    <w:rsid w:val="0091229C"/>
    <w:rsid w:val="0091290A"/>
    <w:rsid w:val="009129A0"/>
    <w:rsid w:val="009175D0"/>
    <w:rsid w:val="00920862"/>
    <w:rsid w:val="00921959"/>
    <w:rsid w:val="00921C62"/>
    <w:rsid w:val="009249CE"/>
    <w:rsid w:val="009263BA"/>
    <w:rsid w:val="00927584"/>
    <w:rsid w:val="00931ACD"/>
    <w:rsid w:val="00933496"/>
    <w:rsid w:val="009347AB"/>
    <w:rsid w:val="009365BD"/>
    <w:rsid w:val="009375E4"/>
    <w:rsid w:val="00940E73"/>
    <w:rsid w:val="00942001"/>
    <w:rsid w:val="00946221"/>
    <w:rsid w:val="009478E1"/>
    <w:rsid w:val="00947F35"/>
    <w:rsid w:val="0095287E"/>
    <w:rsid w:val="00953621"/>
    <w:rsid w:val="00954F2E"/>
    <w:rsid w:val="009550C3"/>
    <w:rsid w:val="00957C03"/>
    <w:rsid w:val="0096726D"/>
    <w:rsid w:val="009718C3"/>
    <w:rsid w:val="00975D83"/>
    <w:rsid w:val="009766A0"/>
    <w:rsid w:val="00977BA8"/>
    <w:rsid w:val="0098025E"/>
    <w:rsid w:val="0098057C"/>
    <w:rsid w:val="009822A7"/>
    <w:rsid w:val="009837DE"/>
    <w:rsid w:val="009858DD"/>
    <w:rsid w:val="0098597D"/>
    <w:rsid w:val="00987335"/>
    <w:rsid w:val="00987F22"/>
    <w:rsid w:val="00987F89"/>
    <w:rsid w:val="00991EDB"/>
    <w:rsid w:val="009924F5"/>
    <w:rsid w:val="009929ED"/>
    <w:rsid w:val="009A0DDE"/>
    <w:rsid w:val="009A430A"/>
    <w:rsid w:val="009B15B0"/>
    <w:rsid w:val="009B3405"/>
    <w:rsid w:val="009B3E02"/>
    <w:rsid w:val="009B5C0C"/>
    <w:rsid w:val="009B5C67"/>
    <w:rsid w:val="009B6CEF"/>
    <w:rsid w:val="009C1017"/>
    <w:rsid w:val="009C62A2"/>
    <w:rsid w:val="009D3103"/>
    <w:rsid w:val="009D68A9"/>
    <w:rsid w:val="009D6C2B"/>
    <w:rsid w:val="009E0583"/>
    <w:rsid w:val="009E24A8"/>
    <w:rsid w:val="009E2D7C"/>
    <w:rsid w:val="009E356D"/>
    <w:rsid w:val="009E58D1"/>
    <w:rsid w:val="009E70B1"/>
    <w:rsid w:val="009F1025"/>
    <w:rsid w:val="009F2D2F"/>
    <w:rsid w:val="009F3E48"/>
    <w:rsid w:val="009F619A"/>
    <w:rsid w:val="009F6DDE"/>
    <w:rsid w:val="00A01BCB"/>
    <w:rsid w:val="00A0315A"/>
    <w:rsid w:val="00A035B9"/>
    <w:rsid w:val="00A078B7"/>
    <w:rsid w:val="00A15BD2"/>
    <w:rsid w:val="00A15D18"/>
    <w:rsid w:val="00A1789D"/>
    <w:rsid w:val="00A25CF6"/>
    <w:rsid w:val="00A3035C"/>
    <w:rsid w:val="00A30C9C"/>
    <w:rsid w:val="00A335F2"/>
    <w:rsid w:val="00A35265"/>
    <w:rsid w:val="00A370A8"/>
    <w:rsid w:val="00A40178"/>
    <w:rsid w:val="00A40E52"/>
    <w:rsid w:val="00A44077"/>
    <w:rsid w:val="00A45266"/>
    <w:rsid w:val="00A46519"/>
    <w:rsid w:val="00A469CB"/>
    <w:rsid w:val="00A508DF"/>
    <w:rsid w:val="00A50D14"/>
    <w:rsid w:val="00A51151"/>
    <w:rsid w:val="00A60D79"/>
    <w:rsid w:val="00A627FC"/>
    <w:rsid w:val="00A632A8"/>
    <w:rsid w:val="00A649CA"/>
    <w:rsid w:val="00A74302"/>
    <w:rsid w:val="00A74A2C"/>
    <w:rsid w:val="00A76DA9"/>
    <w:rsid w:val="00A80182"/>
    <w:rsid w:val="00A852AA"/>
    <w:rsid w:val="00A85E11"/>
    <w:rsid w:val="00A8660E"/>
    <w:rsid w:val="00A8714B"/>
    <w:rsid w:val="00A87E96"/>
    <w:rsid w:val="00A93C5E"/>
    <w:rsid w:val="00A94D52"/>
    <w:rsid w:val="00A963D5"/>
    <w:rsid w:val="00A976C1"/>
    <w:rsid w:val="00A97792"/>
    <w:rsid w:val="00A97CBF"/>
    <w:rsid w:val="00AA07A8"/>
    <w:rsid w:val="00AA3B47"/>
    <w:rsid w:val="00AA3CE1"/>
    <w:rsid w:val="00AA6561"/>
    <w:rsid w:val="00AA773D"/>
    <w:rsid w:val="00AA775F"/>
    <w:rsid w:val="00AA797C"/>
    <w:rsid w:val="00AA7F3B"/>
    <w:rsid w:val="00AC2599"/>
    <w:rsid w:val="00AC4F46"/>
    <w:rsid w:val="00AD1722"/>
    <w:rsid w:val="00AD5DD4"/>
    <w:rsid w:val="00AD6906"/>
    <w:rsid w:val="00AD6A9B"/>
    <w:rsid w:val="00AE048D"/>
    <w:rsid w:val="00AE4353"/>
    <w:rsid w:val="00AE4CB6"/>
    <w:rsid w:val="00AE4FBA"/>
    <w:rsid w:val="00AE5082"/>
    <w:rsid w:val="00AE57B5"/>
    <w:rsid w:val="00AE5B4A"/>
    <w:rsid w:val="00AE768D"/>
    <w:rsid w:val="00AF2217"/>
    <w:rsid w:val="00AF592A"/>
    <w:rsid w:val="00AF5EB2"/>
    <w:rsid w:val="00AF65F0"/>
    <w:rsid w:val="00AF6B25"/>
    <w:rsid w:val="00B01DE0"/>
    <w:rsid w:val="00B051DD"/>
    <w:rsid w:val="00B05924"/>
    <w:rsid w:val="00B071AB"/>
    <w:rsid w:val="00B14EBB"/>
    <w:rsid w:val="00B16289"/>
    <w:rsid w:val="00B17FE0"/>
    <w:rsid w:val="00B20478"/>
    <w:rsid w:val="00B2388F"/>
    <w:rsid w:val="00B24423"/>
    <w:rsid w:val="00B259B1"/>
    <w:rsid w:val="00B27B1B"/>
    <w:rsid w:val="00B30122"/>
    <w:rsid w:val="00B33961"/>
    <w:rsid w:val="00B36A15"/>
    <w:rsid w:val="00B41D2F"/>
    <w:rsid w:val="00B46EA5"/>
    <w:rsid w:val="00B479A5"/>
    <w:rsid w:val="00B511AE"/>
    <w:rsid w:val="00B541BC"/>
    <w:rsid w:val="00B54341"/>
    <w:rsid w:val="00B61EB3"/>
    <w:rsid w:val="00B63A43"/>
    <w:rsid w:val="00B64E96"/>
    <w:rsid w:val="00B65B6F"/>
    <w:rsid w:val="00B66B3E"/>
    <w:rsid w:val="00B6739A"/>
    <w:rsid w:val="00B72980"/>
    <w:rsid w:val="00B72FC3"/>
    <w:rsid w:val="00B7421D"/>
    <w:rsid w:val="00B770B5"/>
    <w:rsid w:val="00B77408"/>
    <w:rsid w:val="00B77430"/>
    <w:rsid w:val="00B775CF"/>
    <w:rsid w:val="00B80DB1"/>
    <w:rsid w:val="00B81333"/>
    <w:rsid w:val="00B85607"/>
    <w:rsid w:val="00B87E9F"/>
    <w:rsid w:val="00B909B7"/>
    <w:rsid w:val="00B91EA3"/>
    <w:rsid w:val="00B933F2"/>
    <w:rsid w:val="00B955A0"/>
    <w:rsid w:val="00B955C8"/>
    <w:rsid w:val="00B96AC6"/>
    <w:rsid w:val="00BA0063"/>
    <w:rsid w:val="00BA20C3"/>
    <w:rsid w:val="00BB0E01"/>
    <w:rsid w:val="00BB2DBE"/>
    <w:rsid w:val="00BB5110"/>
    <w:rsid w:val="00BC146B"/>
    <w:rsid w:val="00BC248B"/>
    <w:rsid w:val="00BC36BF"/>
    <w:rsid w:val="00BC6DC5"/>
    <w:rsid w:val="00BD1A3A"/>
    <w:rsid w:val="00BD285A"/>
    <w:rsid w:val="00BD4753"/>
    <w:rsid w:val="00BD5CB1"/>
    <w:rsid w:val="00BE03C3"/>
    <w:rsid w:val="00BE1DFB"/>
    <w:rsid w:val="00BE236F"/>
    <w:rsid w:val="00BE2F50"/>
    <w:rsid w:val="00BE3A35"/>
    <w:rsid w:val="00BE5BCE"/>
    <w:rsid w:val="00BE62EE"/>
    <w:rsid w:val="00BF22BB"/>
    <w:rsid w:val="00BF4323"/>
    <w:rsid w:val="00C003BA"/>
    <w:rsid w:val="00C003FE"/>
    <w:rsid w:val="00C00DEA"/>
    <w:rsid w:val="00C0439E"/>
    <w:rsid w:val="00C055BB"/>
    <w:rsid w:val="00C10908"/>
    <w:rsid w:val="00C16E13"/>
    <w:rsid w:val="00C17749"/>
    <w:rsid w:val="00C21B9D"/>
    <w:rsid w:val="00C24813"/>
    <w:rsid w:val="00C24820"/>
    <w:rsid w:val="00C30EFD"/>
    <w:rsid w:val="00C34FE9"/>
    <w:rsid w:val="00C35BA5"/>
    <w:rsid w:val="00C3794E"/>
    <w:rsid w:val="00C42E4F"/>
    <w:rsid w:val="00C42F90"/>
    <w:rsid w:val="00C431C8"/>
    <w:rsid w:val="00C43B3C"/>
    <w:rsid w:val="00C45654"/>
    <w:rsid w:val="00C4664A"/>
    <w:rsid w:val="00C46878"/>
    <w:rsid w:val="00C51558"/>
    <w:rsid w:val="00C52999"/>
    <w:rsid w:val="00C55604"/>
    <w:rsid w:val="00C5758C"/>
    <w:rsid w:val="00C57C12"/>
    <w:rsid w:val="00C57F83"/>
    <w:rsid w:val="00C60399"/>
    <w:rsid w:val="00C61172"/>
    <w:rsid w:val="00C63A2F"/>
    <w:rsid w:val="00C63A8E"/>
    <w:rsid w:val="00C63B12"/>
    <w:rsid w:val="00C63F85"/>
    <w:rsid w:val="00C656D4"/>
    <w:rsid w:val="00C7112A"/>
    <w:rsid w:val="00C73CA9"/>
    <w:rsid w:val="00C74757"/>
    <w:rsid w:val="00C74B87"/>
    <w:rsid w:val="00C76055"/>
    <w:rsid w:val="00C76A10"/>
    <w:rsid w:val="00C81F85"/>
    <w:rsid w:val="00C833A9"/>
    <w:rsid w:val="00C84450"/>
    <w:rsid w:val="00C85B0C"/>
    <w:rsid w:val="00C863E7"/>
    <w:rsid w:val="00C90C90"/>
    <w:rsid w:val="00C913A5"/>
    <w:rsid w:val="00C941BB"/>
    <w:rsid w:val="00C95618"/>
    <w:rsid w:val="00C965E4"/>
    <w:rsid w:val="00C976A3"/>
    <w:rsid w:val="00CA0865"/>
    <w:rsid w:val="00CA1CB3"/>
    <w:rsid w:val="00CA548D"/>
    <w:rsid w:val="00CA551B"/>
    <w:rsid w:val="00CA5ED4"/>
    <w:rsid w:val="00CA6029"/>
    <w:rsid w:val="00CA6862"/>
    <w:rsid w:val="00CA6FC8"/>
    <w:rsid w:val="00CB2C92"/>
    <w:rsid w:val="00CB4A51"/>
    <w:rsid w:val="00CB4ADC"/>
    <w:rsid w:val="00CB5738"/>
    <w:rsid w:val="00CB6AC6"/>
    <w:rsid w:val="00CC2774"/>
    <w:rsid w:val="00CC34EE"/>
    <w:rsid w:val="00CC4EB4"/>
    <w:rsid w:val="00CC51C8"/>
    <w:rsid w:val="00CC5A5E"/>
    <w:rsid w:val="00CD294E"/>
    <w:rsid w:val="00CD3F02"/>
    <w:rsid w:val="00CD4532"/>
    <w:rsid w:val="00CD4774"/>
    <w:rsid w:val="00CD47B0"/>
    <w:rsid w:val="00CD6B7A"/>
    <w:rsid w:val="00CD7BA7"/>
    <w:rsid w:val="00CE1302"/>
    <w:rsid w:val="00CE1718"/>
    <w:rsid w:val="00CE21F0"/>
    <w:rsid w:val="00CE3C9B"/>
    <w:rsid w:val="00CE4B09"/>
    <w:rsid w:val="00CE4CF6"/>
    <w:rsid w:val="00CE4D04"/>
    <w:rsid w:val="00CE54D8"/>
    <w:rsid w:val="00CE6104"/>
    <w:rsid w:val="00CE7918"/>
    <w:rsid w:val="00CF0214"/>
    <w:rsid w:val="00CF0289"/>
    <w:rsid w:val="00CF34E6"/>
    <w:rsid w:val="00CF5C4C"/>
    <w:rsid w:val="00CF7326"/>
    <w:rsid w:val="00CF7FB8"/>
    <w:rsid w:val="00D0013A"/>
    <w:rsid w:val="00D027AA"/>
    <w:rsid w:val="00D06D68"/>
    <w:rsid w:val="00D07184"/>
    <w:rsid w:val="00D102AF"/>
    <w:rsid w:val="00D112C7"/>
    <w:rsid w:val="00D1411B"/>
    <w:rsid w:val="00D14139"/>
    <w:rsid w:val="00D16163"/>
    <w:rsid w:val="00D22C7C"/>
    <w:rsid w:val="00D24892"/>
    <w:rsid w:val="00D261DF"/>
    <w:rsid w:val="00D2637F"/>
    <w:rsid w:val="00D27A80"/>
    <w:rsid w:val="00D30F68"/>
    <w:rsid w:val="00D377AA"/>
    <w:rsid w:val="00D37C99"/>
    <w:rsid w:val="00D4008F"/>
    <w:rsid w:val="00D41991"/>
    <w:rsid w:val="00D43CF5"/>
    <w:rsid w:val="00D46844"/>
    <w:rsid w:val="00D509C3"/>
    <w:rsid w:val="00D513DC"/>
    <w:rsid w:val="00D533A5"/>
    <w:rsid w:val="00D56082"/>
    <w:rsid w:val="00D56884"/>
    <w:rsid w:val="00D57DFD"/>
    <w:rsid w:val="00D61F1E"/>
    <w:rsid w:val="00D64671"/>
    <w:rsid w:val="00D65B84"/>
    <w:rsid w:val="00D65E68"/>
    <w:rsid w:val="00D66461"/>
    <w:rsid w:val="00D675AD"/>
    <w:rsid w:val="00D70189"/>
    <w:rsid w:val="00D707ED"/>
    <w:rsid w:val="00D74915"/>
    <w:rsid w:val="00D7523D"/>
    <w:rsid w:val="00D758DC"/>
    <w:rsid w:val="00D75DF3"/>
    <w:rsid w:val="00D823E5"/>
    <w:rsid w:val="00D865F7"/>
    <w:rsid w:val="00D8767E"/>
    <w:rsid w:val="00D95045"/>
    <w:rsid w:val="00D95B08"/>
    <w:rsid w:val="00D95EF0"/>
    <w:rsid w:val="00DA21E7"/>
    <w:rsid w:val="00DA244D"/>
    <w:rsid w:val="00DA3ACC"/>
    <w:rsid w:val="00DA3BE2"/>
    <w:rsid w:val="00DA62E7"/>
    <w:rsid w:val="00DA6A8A"/>
    <w:rsid w:val="00DA7232"/>
    <w:rsid w:val="00DB12A3"/>
    <w:rsid w:val="00DB1B02"/>
    <w:rsid w:val="00DB3E96"/>
    <w:rsid w:val="00DB3FAD"/>
    <w:rsid w:val="00DB664B"/>
    <w:rsid w:val="00DB7B41"/>
    <w:rsid w:val="00DB7E3D"/>
    <w:rsid w:val="00DC1BB2"/>
    <w:rsid w:val="00DC26E9"/>
    <w:rsid w:val="00DC59B0"/>
    <w:rsid w:val="00DC75C0"/>
    <w:rsid w:val="00DC7681"/>
    <w:rsid w:val="00DD02C2"/>
    <w:rsid w:val="00DD168F"/>
    <w:rsid w:val="00DD1A83"/>
    <w:rsid w:val="00DD2FF9"/>
    <w:rsid w:val="00DD3C25"/>
    <w:rsid w:val="00DD459D"/>
    <w:rsid w:val="00DD4DD8"/>
    <w:rsid w:val="00DD57A7"/>
    <w:rsid w:val="00DD6B27"/>
    <w:rsid w:val="00DE138E"/>
    <w:rsid w:val="00DE17AE"/>
    <w:rsid w:val="00DE1CFC"/>
    <w:rsid w:val="00DE3E2A"/>
    <w:rsid w:val="00DE420F"/>
    <w:rsid w:val="00DE6196"/>
    <w:rsid w:val="00DF08B6"/>
    <w:rsid w:val="00DF1835"/>
    <w:rsid w:val="00DF2DE8"/>
    <w:rsid w:val="00DF642C"/>
    <w:rsid w:val="00E061BE"/>
    <w:rsid w:val="00E063EB"/>
    <w:rsid w:val="00E06525"/>
    <w:rsid w:val="00E06793"/>
    <w:rsid w:val="00E132CB"/>
    <w:rsid w:val="00E1343E"/>
    <w:rsid w:val="00E13905"/>
    <w:rsid w:val="00E15F08"/>
    <w:rsid w:val="00E16622"/>
    <w:rsid w:val="00E20A56"/>
    <w:rsid w:val="00E21370"/>
    <w:rsid w:val="00E21C7B"/>
    <w:rsid w:val="00E24E7A"/>
    <w:rsid w:val="00E24EB9"/>
    <w:rsid w:val="00E26BDD"/>
    <w:rsid w:val="00E3074A"/>
    <w:rsid w:val="00E30BF4"/>
    <w:rsid w:val="00E36F74"/>
    <w:rsid w:val="00E41312"/>
    <w:rsid w:val="00E41411"/>
    <w:rsid w:val="00E41B86"/>
    <w:rsid w:val="00E44E09"/>
    <w:rsid w:val="00E451DF"/>
    <w:rsid w:val="00E45D65"/>
    <w:rsid w:val="00E45F60"/>
    <w:rsid w:val="00E47D4A"/>
    <w:rsid w:val="00E50140"/>
    <w:rsid w:val="00E53D33"/>
    <w:rsid w:val="00E57B0E"/>
    <w:rsid w:val="00E61A65"/>
    <w:rsid w:val="00E61C09"/>
    <w:rsid w:val="00E637DF"/>
    <w:rsid w:val="00E672B1"/>
    <w:rsid w:val="00E73717"/>
    <w:rsid w:val="00E752CE"/>
    <w:rsid w:val="00E75373"/>
    <w:rsid w:val="00E77AB3"/>
    <w:rsid w:val="00E813DD"/>
    <w:rsid w:val="00E83E52"/>
    <w:rsid w:val="00E85E37"/>
    <w:rsid w:val="00E86221"/>
    <w:rsid w:val="00E86B51"/>
    <w:rsid w:val="00E905F5"/>
    <w:rsid w:val="00E913EE"/>
    <w:rsid w:val="00E9174F"/>
    <w:rsid w:val="00E97535"/>
    <w:rsid w:val="00E97836"/>
    <w:rsid w:val="00EA22B9"/>
    <w:rsid w:val="00EA2937"/>
    <w:rsid w:val="00EA4128"/>
    <w:rsid w:val="00EA49DC"/>
    <w:rsid w:val="00EA4BA8"/>
    <w:rsid w:val="00EA5A86"/>
    <w:rsid w:val="00EB3B58"/>
    <w:rsid w:val="00EB5FB8"/>
    <w:rsid w:val="00EB77B6"/>
    <w:rsid w:val="00EC0AFD"/>
    <w:rsid w:val="00EC7359"/>
    <w:rsid w:val="00EC7D3D"/>
    <w:rsid w:val="00ED442B"/>
    <w:rsid w:val="00ED62D8"/>
    <w:rsid w:val="00ED6C7F"/>
    <w:rsid w:val="00EE00E8"/>
    <w:rsid w:val="00EE1378"/>
    <w:rsid w:val="00EE3054"/>
    <w:rsid w:val="00EE4E7E"/>
    <w:rsid w:val="00EE5E48"/>
    <w:rsid w:val="00EE6B2F"/>
    <w:rsid w:val="00EF0694"/>
    <w:rsid w:val="00EF121B"/>
    <w:rsid w:val="00EF4105"/>
    <w:rsid w:val="00EF6160"/>
    <w:rsid w:val="00EF6B66"/>
    <w:rsid w:val="00EF7513"/>
    <w:rsid w:val="00F00314"/>
    <w:rsid w:val="00F00606"/>
    <w:rsid w:val="00F01256"/>
    <w:rsid w:val="00F025D1"/>
    <w:rsid w:val="00F0312D"/>
    <w:rsid w:val="00F040B6"/>
    <w:rsid w:val="00F05E2C"/>
    <w:rsid w:val="00F131BF"/>
    <w:rsid w:val="00F148F7"/>
    <w:rsid w:val="00F171CD"/>
    <w:rsid w:val="00F20130"/>
    <w:rsid w:val="00F209B1"/>
    <w:rsid w:val="00F244B3"/>
    <w:rsid w:val="00F33515"/>
    <w:rsid w:val="00F3393C"/>
    <w:rsid w:val="00F34DF3"/>
    <w:rsid w:val="00F40549"/>
    <w:rsid w:val="00F40ED9"/>
    <w:rsid w:val="00F4224E"/>
    <w:rsid w:val="00F43246"/>
    <w:rsid w:val="00F4369B"/>
    <w:rsid w:val="00F44C9D"/>
    <w:rsid w:val="00F44F5F"/>
    <w:rsid w:val="00F453DC"/>
    <w:rsid w:val="00F47329"/>
    <w:rsid w:val="00F51E6F"/>
    <w:rsid w:val="00F54BD6"/>
    <w:rsid w:val="00F555D0"/>
    <w:rsid w:val="00F6232E"/>
    <w:rsid w:val="00F63A7F"/>
    <w:rsid w:val="00F70B0F"/>
    <w:rsid w:val="00F737AD"/>
    <w:rsid w:val="00F74649"/>
    <w:rsid w:val="00F75245"/>
    <w:rsid w:val="00F776A6"/>
    <w:rsid w:val="00F80103"/>
    <w:rsid w:val="00F8045B"/>
    <w:rsid w:val="00F85F87"/>
    <w:rsid w:val="00F8666C"/>
    <w:rsid w:val="00F91861"/>
    <w:rsid w:val="00F93F22"/>
    <w:rsid w:val="00F94F6E"/>
    <w:rsid w:val="00FA0F7E"/>
    <w:rsid w:val="00FA278F"/>
    <w:rsid w:val="00FA28BE"/>
    <w:rsid w:val="00FA2C74"/>
    <w:rsid w:val="00FA5DE0"/>
    <w:rsid w:val="00FA752F"/>
    <w:rsid w:val="00FA795F"/>
    <w:rsid w:val="00FB291C"/>
    <w:rsid w:val="00FB443F"/>
    <w:rsid w:val="00FB53D2"/>
    <w:rsid w:val="00FB56F6"/>
    <w:rsid w:val="00FB7FD0"/>
    <w:rsid w:val="00FC08BA"/>
    <w:rsid w:val="00FC0FB1"/>
    <w:rsid w:val="00FC567D"/>
    <w:rsid w:val="00FC7475"/>
    <w:rsid w:val="00FD0DF1"/>
    <w:rsid w:val="00FD1B0A"/>
    <w:rsid w:val="00FD3F7B"/>
    <w:rsid w:val="00FD7E11"/>
    <w:rsid w:val="00FE01BE"/>
    <w:rsid w:val="00FE134A"/>
    <w:rsid w:val="00FE56F1"/>
    <w:rsid w:val="00FE75E6"/>
    <w:rsid w:val="00FE78A0"/>
    <w:rsid w:val="00FF28BB"/>
    <w:rsid w:val="00FF554A"/>
    <w:rsid w:val="00FF7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559E51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qFormat/>
    <w:rsid w:val="002D244C"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Heading2Char">
    <w:name w:val="Heading 2 Char"/>
    <w:basedOn w:val="DefaultParagraphFont"/>
    <w:link w:val="Heading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customStyle="1" w:styleId="Heading3Char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e">
    <w:name w:val="Experience"/>
    <w:basedOn w:val="Normal"/>
    <w:qFormat/>
    <w:rsid w:val="002E4AFC"/>
    <w:pPr>
      <w:spacing w:after="200"/>
    </w:pPr>
    <w:rPr>
      <w:rFonts w:eastAsiaTheme="minorHAnsi" w:cstheme="minorBidi"/>
    </w:rPr>
  </w:style>
  <w:style w:type="paragraph" w:styleId="Footer">
    <w:name w:val="footer"/>
    <w:basedOn w:val="Normal"/>
    <w:link w:val="FooterChar"/>
    <w:uiPriority w:val="99"/>
    <w:rsid w:val="002E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customStyle="1" w:styleId="Information">
    <w:name w:val="Information"/>
    <w:basedOn w:val="BodyText"/>
    <w:uiPriority w:val="1"/>
    <w:qFormat/>
    <w:rsid w:val="002E4AFC"/>
    <w:pPr>
      <w:kinsoku w:val="0"/>
      <w:overflowPunct w:val="0"/>
      <w:ind w:left="397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34"/>
    <w:qFormat/>
    <w:rsid w:val="002E4AFC"/>
    <w:pPr>
      <w:spacing w:before="10"/>
      <w:ind w:left="485" w:hanging="266"/>
    </w:p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qFormat/>
    <w:rsid w:val="002E4AFC"/>
    <w:rPr>
      <w:b/>
      <w:bCs/>
      <w:color w:val="FF7707" w:themeColor="accent2"/>
    </w:rPr>
  </w:style>
  <w:style w:type="table" w:styleId="TableGrid">
    <w:name w:val="Table Grid"/>
    <w:basedOn w:val="TableNormal"/>
    <w:uiPriority w:val="39"/>
    <w:rsid w:val="002E4AFC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semiHidden/>
    <w:rsid w:val="002E4AFC"/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B65B6F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character" w:styleId="Hyperlink">
    <w:name w:val="Hyperlink"/>
    <w:basedOn w:val="DefaultParagraphFont"/>
    <w:uiPriority w:val="99"/>
    <w:unhideWhenUsed/>
    <w:rsid w:val="005476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5476D1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056850"/>
  </w:style>
  <w:style w:type="paragraph" w:styleId="NormalWeb">
    <w:name w:val="Normal (Web)"/>
    <w:basedOn w:val="Normal"/>
    <w:uiPriority w:val="99"/>
    <w:semiHidden/>
    <w:unhideWhenUsed/>
    <w:rsid w:val="00022864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297949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D2489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2489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24892"/>
    <w:rPr>
      <w:rFonts w:ascii="Times New Roman" w:eastAsia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2489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24892"/>
    <w:rPr>
      <w:rFonts w:ascii="Times New Roman" w:eastAsia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489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4892"/>
    <w:rPr>
      <w:rFonts w:ascii="Times New Roman" w:eastAsia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19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6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519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70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6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96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72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26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082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23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4645">
              <w:marLeft w:val="0"/>
              <w:marRight w:val="0"/>
              <w:marTop w:val="6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0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8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6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1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03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302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6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2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4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D:\Users\mritukum\Downloads\TF56014725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5362233-9004-43F5-886A-86B9723950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D14201A-CC91-4515-91A5-9C0E74EF48E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FEDA52C8-A7B4-4E0D-827B-9D843A3BBA3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EBC848D-B4A2-4A43-B6B7-20F052676C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D:\Users\mritukum\Downloads\TF56014725.dotx</Template>
  <TotalTime>0</TotalTime>
  <Pages>7</Pages>
  <Words>917</Words>
  <Characters>5233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2018-12-06T11:22:00Z</dcterms:created>
  <dcterms:modified xsi:type="dcterms:W3CDTF">2019-01-11T22:11:00Z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